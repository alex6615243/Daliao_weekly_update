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6E43" w14:textId="0035CA64" w:rsidR="0027060F" w:rsidRPr="00DD1E94" w:rsidRDefault="00A349B1" w:rsidP="00E546C7">
      <w:pPr>
        <w:spacing w:after="0" w:line="240" w:lineRule="auto"/>
        <w:jc w:val="left"/>
        <w:rPr>
          <w:rFonts w:ascii="標楷體" w:hAnsi="標楷體"/>
          <w:sz w:val="70"/>
          <w:szCs w:val="70"/>
          <w:lang w:eastAsia="zh-TW"/>
        </w:rPr>
      </w:pPr>
      <w:r>
        <w:rPr>
          <w:rFonts w:ascii="標楷體" w:hAnsi="標楷體" w:hint="eastAsia"/>
          <w:noProof/>
          <w:lang w:eastAsia="zh-TW"/>
        </w:rPr>
        <w:t xml:space="preserve">   </w:t>
      </w:r>
      <w:r w:rsidR="002D74D5" w:rsidRPr="00736286">
        <w:rPr>
          <w:rFonts w:ascii="標楷體" w:hAnsi="標楷體"/>
          <w:noProof/>
          <w:lang w:eastAsia="zh-TW"/>
        </w:rPr>
        <w:drawing>
          <wp:inline distT="0" distB="0" distL="0" distR="0" wp14:anchorId="5073BB9F" wp14:editId="7C7DC685">
            <wp:extent cx="863600" cy="863600"/>
            <wp:effectExtent l="0" t="0" r="0" b="0"/>
            <wp:docPr id="1" name="圖片 1" descr="C:\Users\Administrator\Desktop\625d22dfh74a45c98c9f7&amp;6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C:\Users\Administrator\Desktop\625d22dfh74a45c98c9f7&amp;69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74D5" w:rsidRPr="00DD1E94">
        <w:rPr>
          <w:rFonts w:ascii="標楷體" w:hAnsi="標楷體"/>
          <w:noProof/>
          <w:lang w:eastAsia="zh-TW"/>
        </w:rPr>
        <w:drawing>
          <wp:inline distT="0" distB="0" distL="0" distR="0" wp14:anchorId="02F197E2" wp14:editId="75E7B273">
            <wp:extent cx="4089400" cy="863600"/>
            <wp:effectExtent l="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627" w:rsidRPr="00DD1E94">
        <w:rPr>
          <w:rFonts w:ascii="標楷體" w:hAnsi="標楷體" w:hint="eastAsia"/>
          <w:noProof/>
          <w:sz w:val="70"/>
          <w:szCs w:val="70"/>
          <w:lang w:eastAsia="zh-TW"/>
        </w:rPr>
        <w:t>1</w:t>
      </w:r>
      <w:r w:rsidR="00673151">
        <w:rPr>
          <w:rFonts w:ascii="標楷體" w:hAnsi="標楷體"/>
          <w:noProof/>
          <w:sz w:val="70"/>
          <w:szCs w:val="70"/>
          <w:lang w:eastAsia="zh-TW"/>
        </w:rPr>
        <w:t>2</w:t>
      </w:r>
      <w:r w:rsidR="00677D10">
        <w:rPr>
          <w:rFonts w:ascii="標楷體" w:hAnsi="標楷體" w:hint="eastAsia"/>
          <w:noProof/>
          <w:sz w:val="70"/>
          <w:szCs w:val="70"/>
          <w:lang w:eastAsia="zh-TW"/>
        </w:rPr>
        <w:t>7</w:t>
      </w:r>
      <w:r w:rsidR="002D74D5">
        <w:rPr>
          <w:rFonts w:ascii="標楷體" w:hAnsi="標楷體" w:hint="eastAsia"/>
          <w:noProof/>
          <w:sz w:val="70"/>
          <w:szCs w:val="70"/>
          <w:lang w:eastAsia="zh-TW"/>
        </w:rPr>
        <w:t>7</w:t>
      </w:r>
      <w:r w:rsidR="00B1386D" w:rsidRPr="00DD1E94">
        <w:rPr>
          <w:rFonts w:ascii="標楷體" w:hAnsi="標楷體"/>
          <w:noProof/>
          <w:sz w:val="70"/>
          <w:szCs w:val="70"/>
          <w:lang w:eastAsia="zh-TW"/>
        </w:rPr>
        <w:t>期</w:t>
      </w:r>
    </w:p>
    <w:p w14:paraId="232ED47D" w14:textId="77A0B72D" w:rsidR="00A42A79" w:rsidRPr="00DD1E94" w:rsidRDefault="00477D0F">
      <w:pPr>
        <w:rPr>
          <w:rFonts w:ascii="標楷體" w:hAnsi="標楷體"/>
          <w:lang w:eastAsia="zh-TW"/>
        </w:rPr>
        <w:sectPr w:rsidR="00A42A79" w:rsidRPr="00DD1E94" w:rsidSect="000513B9">
          <w:type w:val="continuous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  <w:r w:rsidRPr="00DD1E94">
        <w:rPr>
          <w:rFonts w:ascii="標楷體" w:hAnsi="標楷體"/>
          <w:bCs/>
          <w:sz w:val="26"/>
        </w:rPr>
        <w:t>地址：高雄市大寮區內厝路47號電話：07-7816228日期：主後20</w:t>
      </w:r>
      <w:r w:rsidR="00AA35AA" w:rsidRPr="00DD1E94">
        <w:rPr>
          <w:rFonts w:ascii="標楷體" w:hAnsi="標楷體" w:hint="eastAsia"/>
          <w:bCs/>
          <w:sz w:val="26"/>
          <w:lang w:eastAsia="zh-TW"/>
        </w:rPr>
        <w:t>2</w:t>
      </w:r>
      <w:r w:rsidR="008B3AB9">
        <w:rPr>
          <w:rFonts w:ascii="標楷體" w:hAnsi="標楷體" w:hint="eastAsia"/>
          <w:bCs/>
          <w:sz w:val="26"/>
          <w:lang w:eastAsia="zh-TW"/>
        </w:rPr>
        <w:t>6</w:t>
      </w:r>
      <w:r w:rsidRPr="00DD1E94">
        <w:rPr>
          <w:rFonts w:ascii="標楷體" w:hAnsi="標楷體"/>
          <w:bCs/>
          <w:sz w:val="26"/>
        </w:rPr>
        <w:t>年</w:t>
      </w:r>
      <w:r w:rsidR="000C0ECE">
        <w:rPr>
          <w:rFonts w:ascii="標楷體" w:hAnsi="標楷體" w:hint="eastAsia"/>
          <w:bCs/>
          <w:sz w:val="26"/>
          <w:lang w:eastAsia="zh-TW"/>
        </w:rPr>
        <w:t>0</w:t>
      </w:r>
      <w:r w:rsidR="002D74D5">
        <w:rPr>
          <w:rFonts w:ascii="標楷體" w:hAnsi="標楷體" w:hint="eastAsia"/>
          <w:bCs/>
          <w:sz w:val="26"/>
          <w:lang w:eastAsia="zh-TW"/>
        </w:rPr>
        <w:t>8</w:t>
      </w:r>
      <w:r w:rsidRPr="00DD1E94">
        <w:rPr>
          <w:rFonts w:ascii="標楷體" w:hAnsi="標楷體"/>
          <w:bCs/>
          <w:sz w:val="26"/>
        </w:rPr>
        <w:t>月</w:t>
      </w:r>
      <w:r w:rsidR="00887021">
        <w:rPr>
          <w:rFonts w:ascii="標楷體" w:hAnsi="標楷體" w:hint="eastAsia"/>
          <w:bCs/>
          <w:sz w:val="26"/>
          <w:lang w:eastAsia="zh-TW"/>
        </w:rPr>
        <w:t>0</w:t>
      </w:r>
      <w:r w:rsidR="006A0B41">
        <w:rPr>
          <w:rFonts w:ascii="標楷體" w:hAnsi="標楷體" w:hint="eastAsia"/>
          <w:bCs/>
          <w:sz w:val="26"/>
          <w:lang w:eastAsia="zh-TW"/>
        </w:rPr>
        <w:t>2</w:t>
      </w:r>
      <w:r w:rsidRPr="00DD1E94">
        <w:rPr>
          <w:rFonts w:ascii="標楷體" w:hAnsi="標楷體"/>
          <w:bCs/>
          <w:sz w:val="26"/>
        </w:rPr>
        <w:t>日</w:t>
      </w:r>
    </w:p>
    <w:p w14:paraId="569A7236" w14:textId="2484D2DE" w:rsidR="00722B98" w:rsidRPr="00D01CFC" w:rsidRDefault="00B577E1" w:rsidP="00265D38">
      <w:pPr>
        <w:shd w:val="clear" w:color="auto" w:fill="FFFFFF"/>
        <w:spacing w:after="0" w:line="360" w:lineRule="exact"/>
        <w:jc w:val="center"/>
        <w:rPr>
          <w:rStyle w:val="apple-converted-space"/>
          <w:rFonts w:ascii="標楷體" w:hAnsi="標楷體"/>
          <w:b/>
          <w:sz w:val="28"/>
          <w:szCs w:val="28"/>
        </w:rPr>
      </w:pPr>
      <w:r w:rsidRPr="00D01CFC">
        <w:rPr>
          <w:rFonts w:ascii="標楷體" w:hAnsi="標楷體"/>
          <w:b/>
          <w:sz w:val="28"/>
          <w:szCs w:val="28"/>
        </w:rPr>
        <w:t>《</w:t>
      </w:r>
      <w:r w:rsidR="003057D2" w:rsidRPr="003057D2">
        <w:rPr>
          <w:rFonts w:ascii="標楷體" w:cs="標楷體" w:hint="eastAsia"/>
          <w:b/>
          <w:color w:val="000000"/>
          <w:sz w:val="27"/>
          <w:szCs w:val="27"/>
        </w:rPr>
        <w:t>信徒(一)</w:t>
      </w:r>
      <w:r w:rsidRPr="00D01CFC">
        <w:rPr>
          <w:rFonts w:ascii="標楷體" w:hAnsi="標楷體"/>
          <w:b/>
          <w:sz w:val="28"/>
          <w:szCs w:val="28"/>
        </w:rPr>
        <w:t>》</w:t>
      </w:r>
    </w:p>
    <w:p w14:paraId="432CB884" w14:textId="25AF7838" w:rsidR="00A51A11" w:rsidRDefault="00A51A11" w:rsidP="00A51A11">
      <w:pPr>
        <w:pStyle w:val="ac"/>
        <w:spacing w:beforeLines="50" w:before="120"/>
        <w:jc w:val="center"/>
        <w:rPr>
          <w:rFonts w:ascii="標楷體" w:hAnsi="標楷體" w:cs="微軟正黑體"/>
          <w:b/>
          <w:bCs/>
          <w:sz w:val="28"/>
          <w:szCs w:val="28"/>
          <w:shd w:val="clear" w:color="auto" w:fill="FFFFFF"/>
          <w:lang w:eastAsia="zh-TW"/>
        </w:rPr>
      </w:pPr>
      <w:r w:rsidRPr="00A51A11">
        <w:rPr>
          <w:rFonts w:ascii="標楷體" w:hAnsi="標楷體" w:cs="微軟正黑體"/>
          <w:b/>
          <w:bCs/>
          <w:sz w:val="28"/>
          <w:szCs w:val="28"/>
          <w:shd w:val="clear" w:color="auto" w:fill="FFFFFF"/>
          <w:lang w:eastAsia="zh-TW"/>
        </w:rPr>
        <w:t>第一篇　門徒、信徒、聖徒和基督徒</w:t>
      </w:r>
    </w:p>
    <w:p w14:paraId="1BA7B0AB" w14:textId="77777777" w:rsidR="0097600C" w:rsidRDefault="00E96C2E" w:rsidP="0097600C">
      <w:pPr>
        <w:pStyle w:val="ac"/>
        <w:spacing w:beforeLines="50" w:before="120"/>
        <w:rPr>
          <w:rFonts w:ascii="標楷體" w:hAnsi="標楷體"/>
          <w:b/>
          <w:sz w:val="28"/>
          <w:szCs w:val="28"/>
          <w:lang w:eastAsia="zh-TW"/>
        </w:rPr>
      </w:pPr>
      <w:r w:rsidRPr="00E96C2E">
        <w:rPr>
          <w:rFonts w:ascii="標楷體" w:hAnsi="標楷體"/>
          <w:b/>
          <w:sz w:val="28"/>
          <w:szCs w:val="28"/>
          <w:lang w:eastAsia="zh-TW"/>
        </w:rPr>
        <w:t>太十一29</w:t>
      </w:r>
      <w:r w:rsidR="00CB776B" w:rsidRPr="00CB776B">
        <w:rPr>
          <w:rFonts w:ascii="標楷體" w:hAnsi="標楷體" w:hint="eastAsia"/>
          <w:b/>
          <w:sz w:val="28"/>
          <w:szCs w:val="28"/>
          <w:lang w:eastAsia="zh-TW"/>
        </w:rPr>
        <w:t>『</w:t>
      </w:r>
      <w:r w:rsidRPr="0097600C">
        <w:rPr>
          <w:rFonts w:ascii="標楷體" w:hAnsi="標楷體"/>
          <w:b/>
          <w:sz w:val="28"/>
          <w:szCs w:val="28"/>
          <w:lang w:eastAsia="zh-TW"/>
        </w:rPr>
        <w:t>我心裏柔和謙卑，因此你們要負我的軛，且要跟我學，你們魂裏就必</w:t>
      </w:r>
      <w:r w:rsidR="0097600C">
        <w:rPr>
          <w:rFonts w:ascii="標楷體" w:hAnsi="標楷體" w:hint="eastAsia"/>
          <w:b/>
          <w:sz w:val="28"/>
          <w:szCs w:val="28"/>
          <w:lang w:eastAsia="zh-TW"/>
        </w:rPr>
        <w:t xml:space="preserve">  </w:t>
      </w:r>
    </w:p>
    <w:p w14:paraId="5E74EF06" w14:textId="7BDF8264" w:rsidR="0030443B" w:rsidRDefault="0097600C" w:rsidP="00B227AA">
      <w:pPr>
        <w:pStyle w:val="ac"/>
        <w:spacing w:beforeLines="50" w:before="120"/>
        <w:rPr>
          <w:rFonts w:ascii="標楷體" w:hAnsi="標楷體"/>
          <w:b/>
          <w:sz w:val="28"/>
          <w:szCs w:val="28"/>
          <w:lang w:eastAsia="zh-TW"/>
        </w:rPr>
      </w:pPr>
      <w:r>
        <w:rPr>
          <w:rFonts w:ascii="標楷體" w:hAnsi="標楷體" w:hint="eastAsia"/>
          <w:b/>
          <w:sz w:val="28"/>
          <w:szCs w:val="28"/>
          <w:lang w:eastAsia="zh-TW"/>
        </w:rPr>
        <w:t xml:space="preserve">           </w:t>
      </w:r>
      <w:r w:rsidR="00E96C2E" w:rsidRPr="0097600C">
        <w:rPr>
          <w:rFonts w:ascii="標楷體" w:hAnsi="標楷體"/>
          <w:b/>
          <w:sz w:val="28"/>
          <w:szCs w:val="28"/>
          <w:lang w:eastAsia="zh-TW"/>
        </w:rPr>
        <w:t>得安息。</w:t>
      </w:r>
      <w:r w:rsidR="00CB776B" w:rsidRPr="000F0B70">
        <w:rPr>
          <w:rFonts w:ascii="標楷體" w:hAnsi="標楷體" w:hint="eastAsia"/>
          <w:b/>
          <w:sz w:val="28"/>
          <w:szCs w:val="28"/>
          <w:lang w:eastAsia="zh-TW"/>
        </w:rPr>
        <w:t>』</w:t>
      </w:r>
    </w:p>
    <w:p w14:paraId="470292B8" w14:textId="77777777" w:rsidR="00736C5D" w:rsidRPr="00F050DD" w:rsidRDefault="00736C5D" w:rsidP="00821E61">
      <w:pPr>
        <w:pStyle w:val="Default"/>
        <w:spacing w:beforeLines="100" w:before="240" w:afterLines="50" w:after="120" w:line="280" w:lineRule="exact"/>
        <w:ind w:rightChars="-40" w:right="-88"/>
        <w:rPr>
          <w:rStyle w:val="titlecontent"/>
          <w:rFonts w:ascii="標楷體" w:eastAsia="標楷體" w:hAnsi="標楷體" w:cs="Times New Roman"/>
          <w:b/>
          <w:iCs/>
          <w:color w:val="auto"/>
          <w:sz w:val="28"/>
          <w:szCs w:val="28"/>
          <w:shd w:val="clear" w:color="auto" w:fill="FFFFFF"/>
        </w:rPr>
        <w:sectPr w:rsidR="00736C5D" w:rsidRPr="00F050DD" w:rsidSect="00F638DC">
          <w:type w:val="continuous"/>
          <w:pgSz w:w="11907" w:h="16839" w:code="9"/>
          <w:pgMar w:top="1080" w:right="850" w:bottom="1080" w:left="1080" w:header="720" w:footer="720" w:gutter="0"/>
          <w:cols w:space="720"/>
          <w:docGrid w:linePitch="360"/>
        </w:sectPr>
      </w:pPr>
      <w:r w:rsidRPr="00032B5E">
        <w:rPr>
          <w:rFonts w:ascii="標楷體" w:eastAsia="標楷體" w:hAnsi="標楷體" w:cs="Times New Roman"/>
          <w:b/>
          <w:iCs/>
          <w:color w:val="auto"/>
          <w:sz w:val="28"/>
          <w:szCs w:val="28"/>
          <w:shd w:val="clear" w:color="auto" w:fill="FFFFFF"/>
        </w:rPr>
        <w:t>負擔的話</w:t>
      </w:r>
    </w:p>
    <w:p w14:paraId="129A885F" w14:textId="77777777" w:rsidR="00F44C7B" w:rsidRDefault="00556E80" w:rsidP="00F44C7B">
      <w:pPr>
        <w:shd w:val="clear" w:color="auto" w:fill="F2FFFF"/>
        <w:spacing w:after="0" w:line="0" w:lineRule="atLeast"/>
        <w:jc w:val="left"/>
        <w:rPr>
          <w:b/>
          <w:bCs/>
          <w:i/>
          <w:iCs/>
          <w:sz w:val="28"/>
          <w:szCs w:val="28"/>
          <w:shd w:val="clear" w:color="auto" w:fill="F2FFFF"/>
          <w:lang w:eastAsia="zh-TW"/>
        </w:rPr>
      </w:pPr>
      <w:r>
        <w:rPr>
          <w:rStyle w:val="titlecontent"/>
          <w:rFonts w:hint="eastAsia"/>
          <w:bCs/>
          <w:i/>
          <w:iCs/>
          <w:sz w:val="28"/>
          <w:szCs w:val="28"/>
          <w:shd w:val="clear" w:color="auto" w:fill="F2FFFF"/>
          <w:lang w:eastAsia="zh-TW"/>
        </w:rPr>
        <w:t xml:space="preserve"> </w:t>
      </w:r>
      <w:r>
        <w:rPr>
          <w:rFonts w:hint="eastAsia"/>
          <w:bCs/>
          <w:sz w:val="28"/>
          <w:szCs w:val="28"/>
          <w:shd w:val="clear" w:color="auto" w:fill="F2FFFF"/>
          <w:lang w:eastAsia="zh-TW"/>
        </w:rPr>
        <w:t xml:space="preserve"> </w:t>
      </w:r>
      <w:r w:rsidR="00677D10">
        <w:rPr>
          <w:rFonts w:hint="eastAsia"/>
          <w:bCs/>
          <w:sz w:val="28"/>
          <w:szCs w:val="28"/>
          <w:shd w:val="clear" w:color="auto" w:fill="F2FFFF"/>
          <w:lang w:eastAsia="zh-TW"/>
        </w:rPr>
        <w:t xml:space="preserve"> </w:t>
      </w:r>
      <w:r w:rsidR="00B9351F">
        <w:rPr>
          <w:rFonts w:hint="eastAsia"/>
          <w:bCs/>
          <w:sz w:val="28"/>
          <w:szCs w:val="28"/>
          <w:shd w:val="clear" w:color="auto" w:fill="F2FFFF"/>
          <w:lang w:eastAsia="zh-TW"/>
        </w:rPr>
        <w:t xml:space="preserve"> </w:t>
      </w:r>
      <w:r w:rsidR="00F44C7B" w:rsidRPr="00F44C7B">
        <w:rPr>
          <w:b/>
          <w:bCs/>
          <w:i/>
          <w:iCs/>
          <w:sz w:val="28"/>
          <w:szCs w:val="28"/>
          <w:shd w:val="clear" w:color="auto" w:fill="F2FFFF"/>
          <w:lang w:eastAsia="zh-TW"/>
        </w:rPr>
        <w:t>實際之靈說話引導，</w:t>
      </w:r>
    </w:p>
    <w:p w14:paraId="0E06053E" w14:textId="3417DD88" w:rsidR="007E3A9D" w:rsidRDefault="00F44C7B" w:rsidP="00F44C7B">
      <w:pPr>
        <w:shd w:val="clear" w:color="auto" w:fill="F2FFFF"/>
        <w:spacing w:after="0" w:line="0" w:lineRule="atLeast"/>
        <w:jc w:val="right"/>
        <w:rPr>
          <w:bCs/>
          <w:sz w:val="28"/>
          <w:szCs w:val="28"/>
          <w:shd w:val="clear" w:color="auto" w:fill="F2FFFF"/>
          <w:lang w:eastAsia="zh-TW"/>
        </w:rPr>
      </w:pPr>
      <w:r w:rsidRPr="00F44C7B">
        <w:rPr>
          <w:b/>
          <w:bCs/>
          <w:i/>
          <w:iCs/>
          <w:sz w:val="28"/>
          <w:szCs w:val="28"/>
          <w:shd w:val="clear" w:color="auto" w:fill="F2FFFF"/>
          <w:lang w:eastAsia="zh-TW"/>
        </w:rPr>
        <w:t>主話洗滌構成門徒</w:t>
      </w:r>
      <w:r w:rsidR="00677D10">
        <w:rPr>
          <w:rFonts w:hint="eastAsia"/>
          <w:bCs/>
          <w:sz w:val="28"/>
          <w:szCs w:val="28"/>
          <w:shd w:val="clear" w:color="auto" w:fill="F2FFFF"/>
          <w:lang w:eastAsia="zh-TW"/>
        </w:rPr>
        <w:t xml:space="preserve"> </w:t>
      </w:r>
    </w:p>
    <w:p w14:paraId="1803C1E4" w14:textId="2F4868A2" w:rsidR="00C80658" w:rsidRPr="00496FB1" w:rsidRDefault="007E3A9D" w:rsidP="007E3A9D">
      <w:pPr>
        <w:shd w:val="clear" w:color="auto" w:fill="F2FFFF"/>
        <w:spacing w:after="0" w:line="0" w:lineRule="atLeast"/>
        <w:jc w:val="left"/>
        <w:rPr>
          <w:rStyle w:val="titlecontent"/>
          <w:bCs/>
          <w:sz w:val="28"/>
          <w:szCs w:val="28"/>
          <w:shd w:val="clear" w:color="auto" w:fill="F2FFFF"/>
          <w:lang w:eastAsia="zh-TW"/>
        </w:rPr>
        <w:sectPr w:rsidR="00C80658" w:rsidRPr="00496FB1" w:rsidSect="000513B9">
          <w:type w:val="continuous"/>
          <w:pgSz w:w="11907" w:h="16839" w:code="9"/>
          <w:pgMar w:top="1080" w:right="992" w:bottom="1080" w:left="1080" w:header="720" w:footer="720" w:gutter="0"/>
          <w:cols w:num="2" w:space="481"/>
          <w:docGrid w:linePitch="360"/>
        </w:sectPr>
      </w:pPr>
      <w:r>
        <w:rPr>
          <w:rFonts w:hint="eastAsia"/>
          <w:bCs/>
          <w:sz w:val="28"/>
          <w:szCs w:val="28"/>
          <w:shd w:val="clear" w:color="auto" w:fill="F2FFFF"/>
          <w:lang w:eastAsia="zh-TW"/>
        </w:rPr>
        <w:t xml:space="preserve">        </w:t>
      </w:r>
      <w:r w:rsidR="00A51A11" w:rsidRPr="00A51A11">
        <w:rPr>
          <w:bCs/>
          <w:sz w:val="28"/>
          <w:szCs w:val="28"/>
          <w:shd w:val="clear" w:color="auto" w:fill="F2FFFF"/>
          <w:lang w:eastAsia="zh-TW"/>
        </w:rPr>
        <w:t>門徒就是學習者，或說，跟從者；門徒就是藉著跟從而學習的人。新約中有一些極重要的話，主不是向羣眾，而是向祂的門徒說的。在主耶穌之外，門徒從來沒有見過一個人，不說自己的話，不尋求自己的榮耀，也不照自己的意思行。主一切的言行，都是在訓練門徒。主使我們作祂的門徒，就是訓練並教導我們，使我們不再繼續作天然的人，照著那在耶穌身上是實際者而學基督。那在耶穌身上是實際者，如同一個模子。我們受浸時，就被擺進這個模子裏。從此主作為那靈，就把祂從前所過的生活再次從我們裏面活出來，使我們成為祂的複製。學基督的另一方面，就是</w:t>
      </w:r>
      <w:r w:rsidR="00A51A11" w:rsidRPr="00A51A11">
        <w:rPr>
          <w:bCs/>
          <w:sz w:val="28"/>
          <w:szCs w:val="28"/>
          <w:shd w:val="clear" w:color="auto" w:fill="F2FFFF"/>
          <w:lang w:eastAsia="zh-TW"/>
        </w:rPr>
        <w:t>要在心思的靈裏被神的話更新。受主訓練作門徒，乃是聯於對主話的態度，包括對話語職事的態度。我們讀召會歷史就會看見，主乃是在那些有耳可聽的人身上作工。主的話洗滌我們，除去我們老舊的思想、觀念、估價，使我們得著神新的思想，將我們重新構成。門徒跟從主三年半，看見主所作的、主如何行事為人並如何說話；吹入他們裏面的生命與實際之靈，要引導他們進入他們對主所觀察之一切的實際。實際的靈要說話，祂的說就是祂的引導；我們的跟從，就是我們的學習。恢復乃是開始於我們的耳朵。特別在每早晨，求主喚醒我們的耳朵，使我們能聽，像受教者一樣。（參《六月半年度訓練》信息聽抄，第一篇）</w:t>
      </w:r>
    </w:p>
    <w:p w14:paraId="6331FB4D" w14:textId="77777777" w:rsidR="009A3DBD" w:rsidRPr="00287ACB" w:rsidRDefault="009A3DBD" w:rsidP="009A0D07">
      <w:pPr>
        <w:pStyle w:val="Default"/>
        <w:spacing w:line="0" w:lineRule="atLeast"/>
        <w:rPr>
          <w:rFonts w:ascii="標楷體" w:eastAsia="標楷體" w:hAnsi="標楷體" w:cs="Times New Roman"/>
          <w:b/>
          <w:color w:val="auto"/>
          <w:sz w:val="27"/>
          <w:szCs w:val="27"/>
        </w:rPr>
      </w:pPr>
    </w:p>
    <w:p w14:paraId="0F82B103" w14:textId="77777777" w:rsidR="00827A91" w:rsidRPr="000D6BB1" w:rsidRDefault="00214A7B" w:rsidP="009A0D07">
      <w:pPr>
        <w:pStyle w:val="Default"/>
        <w:spacing w:line="0" w:lineRule="atLeast"/>
        <w:rPr>
          <w:rFonts w:ascii="標楷體" w:eastAsia="標楷體" w:hAnsi="標楷體" w:cs="Times New Roman"/>
          <w:b/>
          <w:color w:val="auto"/>
          <w:sz w:val="27"/>
          <w:szCs w:val="27"/>
        </w:rPr>
      </w:pPr>
      <w:r w:rsidRPr="001B7D95">
        <w:rPr>
          <w:rFonts w:ascii="標楷體" w:eastAsia="標楷體" w:hAnsi="標楷體" w:cs="Times New Roman"/>
          <w:b/>
          <w:color w:val="auto"/>
          <w:sz w:val="27"/>
          <w:szCs w:val="27"/>
        </w:rPr>
        <w:t>《</w:t>
      </w:r>
      <w:r w:rsidR="00F048C1" w:rsidRPr="001B7D95">
        <w:rPr>
          <w:rFonts w:ascii="標楷體" w:eastAsia="標楷體" w:hAnsi="標楷體" w:cs="Times New Roman"/>
          <w:b/>
          <w:color w:val="auto"/>
          <w:sz w:val="27"/>
          <w:szCs w:val="27"/>
        </w:rPr>
        <w:t>本週報告事項</w:t>
      </w:r>
      <w:r w:rsidRPr="001B7D95">
        <w:rPr>
          <w:rFonts w:ascii="標楷體" w:eastAsia="標楷體" w:hAnsi="標楷體" w:cs="Times New Roman"/>
          <w:b/>
          <w:color w:val="auto"/>
          <w:sz w:val="27"/>
          <w:szCs w:val="27"/>
        </w:rPr>
        <w:t>》</w:t>
      </w:r>
    </w:p>
    <w:p w14:paraId="23CD731E" w14:textId="395EA178" w:rsidR="00922F05" w:rsidRPr="00F4266B" w:rsidRDefault="0058057A">
      <w:pPr>
        <w:pStyle w:val="Pa5"/>
        <w:numPr>
          <w:ilvl w:val="0"/>
          <w:numId w:val="17"/>
        </w:numPr>
        <w:spacing w:beforeLines="50" w:before="120" w:line="0" w:lineRule="atLeast"/>
        <w:rPr>
          <w:rFonts w:ascii="標楷體" w:eastAsia="標楷體" w:cs="標楷體"/>
          <w:color w:val="000000"/>
          <w:sz w:val="27"/>
          <w:szCs w:val="27"/>
        </w:rPr>
      </w:pPr>
      <w:r w:rsidRPr="00F4266B">
        <w:rPr>
          <w:rFonts w:ascii="標楷體" w:eastAsia="標楷體" w:hAnsi="標楷體" w:hint="eastAsia"/>
          <w:b/>
          <w:sz w:val="27"/>
          <w:szCs w:val="27"/>
        </w:rPr>
        <w:t>全召會晨興追求進度:</w:t>
      </w:r>
      <w:r w:rsidR="00F4266B" w:rsidRPr="00F4266B">
        <w:rPr>
          <w:rFonts w:hint="eastAsia"/>
        </w:rPr>
        <w:t xml:space="preserve"> </w:t>
      </w:r>
      <w:r w:rsidR="007E3A9D" w:rsidRPr="007E3A9D">
        <w:rPr>
          <w:rFonts w:ascii="標楷體" w:eastAsia="標楷體" w:cs="標楷體" w:hint="eastAsia"/>
          <w:bCs/>
          <w:color w:val="000000"/>
          <w:sz w:val="27"/>
          <w:szCs w:val="27"/>
        </w:rPr>
        <w:t>半年度訓練「信徒(一)」</w:t>
      </w:r>
      <w:r w:rsidR="00F4266B" w:rsidRPr="007E3A9D">
        <w:rPr>
          <w:rFonts w:ascii="標楷體" w:eastAsia="標楷體" w:cs="標楷體" w:hint="eastAsia"/>
          <w:b/>
          <w:color w:val="000000"/>
          <w:sz w:val="27"/>
          <w:szCs w:val="27"/>
        </w:rPr>
        <w:t>第</w:t>
      </w:r>
      <w:r w:rsidR="003057D2">
        <w:rPr>
          <w:rFonts w:ascii="標楷體" w:eastAsia="標楷體" w:cs="標楷體" w:hint="eastAsia"/>
          <w:b/>
          <w:color w:val="000000"/>
          <w:sz w:val="27"/>
          <w:szCs w:val="27"/>
        </w:rPr>
        <w:t>二</w:t>
      </w:r>
      <w:r w:rsidR="00F4266B" w:rsidRPr="007E3A9D">
        <w:rPr>
          <w:rFonts w:ascii="標楷體" w:eastAsia="標楷體" w:cs="標楷體" w:hint="eastAsia"/>
          <w:b/>
          <w:color w:val="000000"/>
          <w:sz w:val="27"/>
          <w:szCs w:val="27"/>
        </w:rPr>
        <w:t>篇</w:t>
      </w:r>
      <w:r w:rsidR="00F4266B" w:rsidRPr="00F4266B">
        <w:rPr>
          <w:rFonts w:ascii="標楷體" w:eastAsia="標楷體" w:cs="標楷體" w:hint="eastAsia"/>
          <w:color w:val="000000"/>
          <w:sz w:val="27"/>
          <w:szCs w:val="27"/>
        </w:rPr>
        <w:t>。</w:t>
      </w:r>
    </w:p>
    <w:p w14:paraId="1BC61420" w14:textId="3459F093" w:rsidR="00202271" w:rsidRPr="00EC1132" w:rsidRDefault="00F048C1" w:rsidP="00EC1132">
      <w:pPr>
        <w:pStyle w:val="Pa5"/>
        <w:numPr>
          <w:ilvl w:val="0"/>
          <w:numId w:val="17"/>
        </w:numPr>
        <w:spacing w:beforeLines="50" w:before="120" w:line="0" w:lineRule="atLeast"/>
        <w:rPr>
          <w:rFonts w:ascii="標楷體" w:eastAsia="標楷體" w:cs="標楷體"/>
          <w:color w:val="000000"/>
          <w:sz w:val="27"/>
          <w:szCs w:val="27"/>
        </w:rPr>
      </w:pPr>
      <w:r w:rsidRPr="00302489">
        <w:rPr>
          <w:rFonts w:ascii="標楷體" w:eastAsia="標楷體" w:hAnsi="標楷體"/>
          <w:b/>
          <w:sz w:val="27"/>
          <w:szCs w:val="27"/>
        </w:rPr>
        <w:t>聖經追求進度：</w:t>
      </w:r>
      <w:r w:rsidR="009D5979">
        <w:rPr>
          <w:rFonts w:ascii="標楷體" w:eastAsia="標楷體" w:cs="標楷體" w:hint="eastAsia"/>
          <w:color w:val="000000"/>
          <w:sz w:val="27"/>
          <w:szCs w:val="27"/>
        </w:rPr>
        <w:t>路加</w:t>
      </w:r>
      <w:r w:rsidR="00413151">
        <w:rPr>
          <w:rFonts w:ascii="標楷體" w:eastAsia="標楷體" w:cs="標楷體" w:hint="eastAsia"/>
          <w:color w:val="000000"/>
          <w:sz w:val="27"/>
          <w:szCs w:val="27"/>
        </w:rPr>
        <w:t>福音</w:t>
      </w:r>
      <w:r w:rsidR="00AF0CBF">
        <w:rPr>
          <w:rFonts w:ascii="標楷體" w:eastAsia="標楷體" w:cs="標楷體" w:hint="eastAsia"/>
          <w:color w:val="000000"/>
          <w:sz w:val="27"/>
          <w:szCs w:val="27"/>
        </w:rPr>
        <w:t>十</w:t>
      </w:r>
      <w:r w:rsidR="000033F3">
        <w:rPr>
          <w:rFonts w:ascii="標楷體" w:eastAsia="標楷體" w:cs="標楷體" w:hint="eastAsia"/>
          <w:color w:val="000000"/>
          <w:sz w:val="27"/>
          <w:szCs w:val="27"/>
        </w:rPr>
        <w:t>七</w:t>
      </w:r>
      <w:r w:rsidR="00413151" w:rsidRPr="00EC1132">
        <w:rPr>
          <w:rFonts w:ascii="標楷體" w:eastAsia="標楷體" w:cs="標楷體" w:hint="eastAsia"/>
          <w:color w:val="000000"/>
          <w:sz w:val="27"/>
          <w:szCs w:val="27"/>
        </w:rPr>
        <w:t>章</w:t>
      </w:r>
      <w:r w:rsidR="00B9351F">
        <w:rPr>
          <w:rFonts w:ascii="標楷體" w:eastAsia="標楷體" w:cs="標楷體" w:hint="eastAsia"/>
          <w:color w:val="000000"/>
          <w:sz w:val="27"/>
          <w:szCs w:val="27"/>
        </w:rPr>
        <w:t>1</w:t>
      </w:r>
      <w:r w:rsidR="00413151">
        <w:rPr>
          <w:rFonts w:ascii="標楷體" w:eastAsia="標楷體" w:cs="標楷體" w:hint="eastAsia"/>
          <w:color w:val="000000"/>
          <w:sz w:val="27"/>
          <w:szCs w:val="27"/>
        </w:rPr>
        <w:t>節</w:t>
      </w:r>
      <w:r w:rsidR="009B2BFA" w:rsidRPr="00EC1132">
        <w:rPr>
          <w:rFonts w:ascii="標楷體" w:eastAsia="標楷體" w:cs="標楷體" w:hint="eastAsia"/>
          <w:color w:val="000000"/>
          <w:sz w:val="27"/>
          <w:szCs w:val="27"/>
        </w:rPr>
        <w:t>至</w:t>
      </w:r>
      <w:r w:rsidR="009D5979">
        <w:rPr>
          <w:rFonts w:ascii="標楷體" w:eastAsia="標楷體" w:cs="標楷體" w:hint="eastAsia"/>
          <w:color w:val="000000"/>
          <w:sz w:val="27"/>
          <w:szCs w:val="27"/>
        </w:rPr>
        <w:t>路加</w:t>
      </w:r>
      <w:r w:rsidR="006A4D38">
        <w:rPr>
          <w:rFonts w:ascii="標楷體" w:eastAsia="標楷體" w:cs="標楷體" w:hint="eastAsia"/>
          <w:color w:val="000000"/>
          <w:sz w:val="27"/>
          <w:szCs w:val="27"/>
        </w:rPr>
        <w:t>福音</w:t>
      </w:r>
      <w:r w:rsidR="00515F9F">
        <w:rPr>
          <w:rFonts w:ascii="標楷體" w:eastAsia="標楷體" w:cs="標楷體" w:hint="eastAsia"/>
          <w:color w:val="000000"/>
          <w:sz w:val="27"/>
          <w:szCs w:val="27"/>
        </w:rPr>
        <w:t>十</w:t>
      </w:r>
      <w:r w:rsidR="000033F3">
        <w:rPr>
          <w:rFonts w:ascii="標楷體" w:eastAsia="標楷體" w:cs="標楷體" w:hint="eastAsia"/>
          <w:color w:val="000000"/>
          <w:sz w:val="27"/>
          <w:szCs w:val="27"/>
        </w:rPr>
        <w:t>九</w:t>
      </w:r>
      <w:r w:rsidR="006A4D38" w:rsidRPr="00EC1132">
        <w:rPr>
          <w:rFonts w:ascii="標楷體" w:eastAsia="標楷體" w:cs="標楷體" w:hint="eastAsia"/>
          <w:color w:val="000000"/>
          <w:sz w:val="27"/>
          <w:szCs w:val="27"/>
        </w:rPr>
        <w:t>章</w:t>
      </w:r>
      <w:r w:rsidR="000033F3">
        <w:rPr>
          <w:rFonts w:ascii="標楷體" w:eastAsia="標楷體" w:cs="標楷體" w:hint="eastAsia"/>
          <w:color w:val="000000"/>
          <w:sz w:val="27"/>
          <w:szCs w:val="27"/>
        </w:rPr>
        <w:t>10</w:t>
      </w:r>
      <w:r w:rsidR="006A4D38">
        <w:rPr>
          <w:rFonts w:ascii="標楷體" w:eastAsia="標楷體" w:cs="標楷體" w:hint="eastAsia"/>
          <w:color w:val="000000"/>
          <w:sz w:val="27"/>
          <w:szCs w:val="27"/>
        </w:rPr>
        <w:t>節</w:t>
      </w:r>
      <w:r w:rsidR="00202271" w:rsidRPr="00EC1132">
        <w:rPr>
          <w:rFonts w:ascii="標楷體" w:eastAsia="標楷體" w:cs="標楷體" w:hint="eastAsia"/>
          <w:color w:val="000000"/>
          <w:sz w:val="27"/>
          <w:szCs w:val="27"/>
        </w:rPr>
        <w:t>。</w:t>
      </w:r>
    </w:p>
    <w:p w14:paraId="0432E438" w14:textId="1E8FC21A" w:rsidR="0030443B" w:rsidRPr="000033F3" w:rsidRDefault="00E96B42" w:rsidP="000033F3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ind w:left="482" w:rightChars="-40" w:right="-88" w:hanging="482"/>
        <w:jc w:val="left"/>
        <w:rPr>
          <w:rFonts w:ascii="標楷體" w:hAnsi="標楷體"/>
          <w:bCs/>
          <w:sz w:val="27"/>
          <w:szCs w:val="27"/>
          <w:lang w:eastAsia="zh-TW"/>
        </w:rPr>
      </w:pPr>
      <w:r w:rsidRPr="003C5DC9">
        <w:rPr>
          <w:rFonts w:ascii="標楷體" w:hAnsi="標楷體" w:hint="eastAsia"/>
          <w:b/>
          <w:sz w:val="27"/>
          <w:szCs w:val="27"/>
          <w:lang w:eastAsia="zh-TW"/>
        </w:rPr>
        <w:t>禱告聚會：</w:t>
      </w:r>
      <w:r w:rsidR="007E3A9D" w:rsidRPr="007E3A9D">
        <w:rPr>
          <w:rFonts w:ascii="標楷體" w:hAnsi="標楷體" w:hint="eastAsia"/>
          <w:sz w:val="27"/>
          <w:szCs w:val="27"/>
          <w:lang w:eastAsia="zh-TW"/>
        </w:rPr>
        <w:t>每週二20:00~21:00請聖徒釋放時間，同來享受並為主的權益爭戰禱告。</w:t>
      </w:r>
    </w:p>
    <w:p w14:paraId="2F69F2DD" w14:textId="77777777" w:rsidR="007E3A9D" w:rsidRPr="00113F1B" w:rsidRDefault="007E3A9D" w:rsidP="00C574EF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ind w:left="482" w:rightChars="-40" w:right="-88" w:hanging="482"/>
        <w:jc w:val="left"/>
        <w:rPr>
          <w:rFonts w:ascii="標楷體" w:hAnsi="標楷體"/>
          <w:bCs/>
          <w:sz w:val="27"/>
          <w:szCs w:val="27"/>
          <w:lang w:eastAsia="zh-TW"/>
        </w:rPr>
      </w:pPr>
      <w:r w:rsidRPr="007E3A9D">
        <w:rPr>
          <w:rFonts w:ascii="標楷體" w:hAnsi="標楷體"/>
          <w:bCs/>
          <w:sz w:val="27"/>
          <w:szCs w:val="27"/>
          <w:lang w:eastAsia="zh-TW"/>
        </w:rPr>
        <w:t>2026年暑期聖經研讀班—行前須知：第一週，7月27~31日(週一~五)；第二週，8月10~14日(週一~五)，在中部相調中心。詳情請上網查閱：</w:t>
      </w:r>
      <w:hyperlink r:id="rId11" w:tgtFrame="_blank" w:history="1">
        <w:r w:rsidRPr="007E3A9D">
          <w:rPr>
            <w:rStyle w:val="aff"/>
            <w:rFonts w:ascii="標楷體" w:hAnsi="標楷體"/>
            <w:bCs/>
            <w:sz w:val="27"/>
            <w:szCs w:val="27"/>
            <w:shd w:val="clear" w:color="auto" w:fill="auto"/>
            <w:lang w:eastAsia="zh-TW"/>
          </w:rPr>
          <w:t>https://reurl.cc/DY686N</w:t>
        </w:r>
      </w:hyperlink>
      <w:r w:rsidRPr="007E3A9D">
        <w:rPr>
          <w:rFonts w:ascii="標楷體" w:hAnsi="標楷體"/>
          <w:bCs/>
          <w:sz w:val="27"/>
          <w:szCs w:val="27"/>
          <w:lang w:eastAsia="zh-TW"/>
        </w:rPr>
        <w:t>。</w:t>
      </w:r>
    </w:p>
    <w:p w14:paraId="4CA1A07B" w14:textId="4F304DE2" w:rsidR="00F27A65" w:rsidRDefault="000D1FA1" w:rsidP="000033F3">
      <w:pPr>
        <w:widowControl w:val="0"/>
        <w:autoSpaceDE w:val="0"/>
        <w:autoSpaceDN w:val="0"/>
        <w:adjustRightInd w:val="0"/>
        <w:spacing w:beforeLines="50" w:before="120" w:after="0" w:line="240" w:lineRule="auto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  <w:r w:rsidRPr="000D1FA1">
        <w:rPr>
          <w:rFonts w:ascii="標楷體" w:cs="標楷體" w:hint="eastAsia"/>
          <w:bCs/>
          <w:color w:val="000000"/>
          <w:sz w:val="27"/>
          <w:szCs w:val="27"/>
          <w:lang w:eastAsia="zh-TW"/>
        </w:rPr>
        <w:t>。</w:t>
      </w:r>
    </w:p>
    <w:p w14:paraId="75FE67D3" w14:textId="77777777" w:rsidR="00F27A65" w:rsidRDefault="00F27A65" w:rsidP="00F27A65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  <w:r w:rsidRPr="00F27A65">
        <w:rPr>
          <w:rFonts w:ascii="標楷體" w:cs="標楷體"/>
          <w:b/>
          <w:bCs/>
          <w:color w:val="000000"/>
          <w:sz w:val="27"/>
          <w:szCs w:val="27"/>
          <w:lang w:eastAsia="zh-TW"/>
        </w:rPr>
        <w:lastRenderedPageBreak/>
        <w:t>南高屏大專生暑期成全訓練：</w:t>
      </w:r>
      <w:r w:rsidRPr="00F27A65">
        <w:rPr>
          <w:rFonts w:ascii="標楷體" w:cs="標楷體"/>
          <w:bCs/>
          <w:color w:val="000000"/>
          <w:sz w:val="27"/>
          <w:szCs w:val="27"/>
          <w:lang w:eastAsia="zh-TW"/>
        </w:rPr>
        <w:t>8月2~8日(主日~週六)在臺南市召會大學路會所。主題：基督的身體、神聖啟示的先見與傳承。費用：2,500元。請向各區服事者報名。</w:t>
      </w:r>
    </w:p>
    <w:p w14:paraId="6A811E37" w14:textId="77777777" w:rsidR="00113F1B" w:rsidRPr="000D1FA1" w:rsidRDefault="00B9351F" w:rsidP="000D1FA1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  <w:r w:rsidRPr="00B9351F">
        <w:rPr>
          <w:rFonts w:ascii="標楷體" w:cs="標楷體"/>
          <w:b/>
          <w:bCs/>
          <w:color w:val="000000"/>
          <w:sz w:val="27"/>
          <w:szCs w:val="27"/>
          <w:lang w:eastAsia="zh-TW"/>
        </w:rPr>
        <w:t>全臺大學聖徒期初特會</w:t>
      </w:r>
      <w:r w:rsidR="00CA1EE1" w:rsidRPr="00CA1EE1">
        <w:rPr>
          <w:rFonts w:ascii="標楷體" w:cs="標楷體"/>
          <w:b/>
          <w:bCs/>
          <w:color w:val="000000"/>
          <w:sz w:val="27"/>
          <w:szCs w:val="27"/>
          <w:lang w:eastAsia="zh-TW"/>
        </w:rPr>
        <w:t>：</w:t>
      </w:r>
      <w:r w:rsidRPr="00B9351F">
        <w:rPr>
          <w:rFonts w:ascii="標楷體" w:cs="標楷體"/>
          <w:bCs/>
          <w:color w:val="000000"/>
          <w:sz w:val="27"/>
          <w:szCs w:val="27"/>
          <w:lang w:eastAsia="zh-TW"/>
        </w:rPr>
        <w:t>8月23~25日(主日~週二)在中部相調中心。請向各區服事者報名。</w:t>
      </w:r>
    </w:p>
    <w:p w14:paraId="0398264A" w14:textId="5420CE0B" w:rsidR="008D1609" w:rsidRPr="008D1609" w:rsidRDefault="008D1609" w:rsidP="00535C88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ind w:left="482" w:rightChars="-40" w:right="-88" w:hanging="482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  <w:r w:rsidRPr="008D1609">
        <w:rPr>
          <w:rFonts w:ascii="標楷體" w:cs="標楷體"/>
          <w:b/>
          <w:bCs/>
          <w:color w:val="000000"/>
          <w:sz w:val="27"/>
          <w:szCs w:val="27"/>
          <w:lang w:eastAsia="zh-TW"/>
        </w:rPr>
        <w:t>青少年家庭共讀讀經計劃：</w:t>
      </w:r>
      <w:r w:rsidRPr="008D1609">
        <w:rPr>
          <w:rFonts w:ascii="Cambria Math" w:hAnsi="Cambria Math" w:cs="Cambria Math"/>
          <w:bCs/>
          <w:color w:val="000000"/>
          <w:sz w:val="27"/>
          <w:szCs w:val="27"/>
          <w:lang w:eastAsia="zh-TW"/>
        </w:rPr>
        <w:t>①</w:t>
      </w:r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報名：第一梯次，7月6日~8月2日；第二梯次，8月29日~9月13日。</w:t>
      </w:r>
      <w:r w:rsidRPr="008D1609">
        <w:rPr>
          <w:rFonts w:ascii="Cambria Math" w:hAnsi="Cambria Math" w:cs="Cambria Math"/>
          <w:bCs/>
          <w:color w:val="000000"/>
          <w:sz w:val="27"/>
          <w:szCs w:val="27"/>
          <w:lang w:eastAsia="zh-TW"/>
        </w:rPr>
        <w:t>②</w:t>
      </w:r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進度：暑假</w:t>
      </w:r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—</w:t>
      </w:r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8月3~30日，每週四章。開學後</w:t>
      </w:r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—</w:t>
      </w:r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8月31日~10月30日，每週三章。</w:t>
      </w:r>
      <w:r w:rsidRPr="008D1609">
        <w:rPr>
          <w:rFonts w:ascii="Cambria Math" w:hAnsi="Cambria Math" w:cs="Cambria Math"/>
          <w:bCs/>
          <w:color w:val="000000"/>
          <w:sz w:val="27"/>
          <w:szCs w:val="27"/>
          <w:lang w:eastAsia="zh-TW"/>
        </w:rPr>
        <w:t>③</w:t>
      </w:r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對象：青少年、青少年家長，請以家為單位報名，一個單位只需報名一次。請上網填寫表單：</w:t>
      </w:r>
      <w:hyperlink r:id="rId12" w:tgtFrame="_blank" w:history="1">
        <w:r w:rsidRPr="008D1609">
          <w:rPr>
            <w:rStyle w:val="aff"/>
            <w:rFonts w:ascii="標楷體" w:cs="標楷體"/>
            <w:bCs/>
            <w:sz w:val="27"/>
            <w:szCs w:val="27"/>
            <w:shd w:val="clear" w:color="auto" w:fill="auto"/>
            <w:lang w:eastAsia="zh-TW"/>
          </w:rPr>
          <w:t>https://khyp402-ops.github.io/familybiblereading/</w:t>
        </w:r>
      </w:hyperlink>
      <w:r w:rsidRPr="008D1609">
        <w:rPr>
          <w:rFonts w:ascii="標楷體" w:cs="標楷體"/>
          <w:bCs/>
          <w:color w:val="000000"/>
          <w:sz w:val="27"/>
          <w:szCs w:val="27"/>
          <w:lang w:eastAsia="zh-TW"/>
        </w:rPr>
        <w:t>，鼓勵青少年家長與孩子報名，一同建立家聚會生活。</w:t>
      </w:r>
    </w:p>
    <w:p w14:paraId="4D1C86D0" w14:textId="5DCC0514" w:rsidR="008D2331" w:rsidRPr="008D2331" w:rsidRDefault="008D2331" w:rsidP="00535C88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ind w:left="482" w:rightChars="-40" w:right="-88" w:hanging="482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  <w:r w:rsidRPr="008D2331">
        <w:rPr>
          <w:rFonts w:ascii="標楷體" w:cs="標楷體"/>
          <w:bCs/>
          <w:color w:val="000000"/>
          <w:sz w:val="27"/>
          <w:szCs w:val="27"/>
          <w:lang w:eastAsia="zh-TW"/>
        </w:rPr>
        <w:t>青少年家庭共讀讀經計劃</w:t>
      </w:r>
      <w:r w:rsidRPr="008D2331">
        <w:rPr>
          <w:rFonts w:ascii="標楷體" w:cs="標楷體"/>
          <w:bCs/>
          <w:color w:val="000000"/>
          <w:sz w:val="27"/>
          <w:szCs w:val="27"/>
          <w:lang w:eastAsia="zh-TW"/>
        </w:rPr>
        <w:t>—</w:t>
      </w:r>
      <w:r w:rsidRPr="008D2331">
        <w:rPr>
          <w:rFonts w:ascii="標楷體" w:cs="標楷體"/>
          <w:bCs/>
          <w:color w:val="000000"/>
          <w:sz w:val="27"/>
          <w:szCs w:val="27"/>
          <w:lang w:eastAsia="zh-TW"/>
        </w:rPr>
        <w:t>線上說明會，8月2日(主日)晚上9:00在ZOOM會議室(ID：802 254 4568，密碼：493347)。歡迎已報名，或還在考慮的家長可上線交通，屆時會說明此次負擔及相關注意事項。請上網報名：</w:t>
      </w:r>
      <w:hyperlink r:id="rId13" w:tgtFrame="_blank" w:history="1">
        <w:r w:rsidRPr="008D2331">
          <w:rPr>
            <w:rStyle w:val="aff"/>
            <w:rFonts w:ascii="標楷體" w:cs="標楷體"/>
            <w:bCs/>
            <w:sz w:val="27"/>
            <w:szCs w:val="27"/>
            <w:shd w:val="clear" w:color="auto" w:fill="auto"/>
            <w:lang w:eastAsia="zh-TW"/>
          </w:rPr>
          <w:t>https://forms.gle/iAWCNsPPtktrux4m6</w:t>
        </w:r>
      </w:hyperlink>
      <w:r w:rsidRPr="008D2331">
        <w:rPr>
          <w:rFonts w:ascii="標楷體" w:cs="標楷體"/>
          <w:bCs/>
          <w:color w:val="000000"/>
          <w:sz w:val="27"/>
          <w:szCs w:val="27"/>
          <w:lang w:eastAsia="zh-TW"/>
        </w:rPr>
        <w:t>。</w:t>
      </w:r>
    </w:p>
    <w:p w14:paraId="76711C2A" w14:textId="373D7E21" w:rsidR="00535C88" w:rsidRDefault="002D74D5" w:rsidP="00535C88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ind w:left="482" w:rightChars="-40" w:right="-88" w:hanging="482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5C79C5" wp14:editId="3FF6B206">
            <wp:simplePos x="0" y="0"/>
            <wp:positionH relativeFrom="column">
              <wp:posOffset>5530850</wp:posOffset>
            </wp:positionH>
            <wp:positionV relativeFrom="paragraph">
              <wp:posOffset>12065</wp:posOffset>
            </wp:positionV>
            <wp:extent cx="654050" cy="670560"/>
            <wp:effectExtent l="0" t="0" r="0" b="0"/>
            <wp:wrapSquare wrapText="bothSides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C88" w:rsidRPr="00535C88">
        <w:rPr>
          <w:rFonts w:ascii="標楷體" w:cs="標楷體" w:hint="eastAsia"/>
          <w:b/>
          <w:color w:val="000000"/>
          <w:sz w:val="27"/>
          <w:szCs w:val="27"/>
          <w:lang w:eastAsia="zh-TW"/>
        </w:rPr>
        <w:t>2026暑期親子健康幼兒園</w:t>
      </w:r>
      <w:r w:rsidR="00535C88">
        <w:rPr>
          <w:rFonts w:ascii="標楷體" w:cs="標楷體" w:hint="eastAsia"/>
          <w:b/>
          <w:color w:val="000000"/>
          <w:sz w:val="27"/>
          <w:szCs w:val="27"/>
          <w:lang w:eastAsia="zh-TW"/>
        </w:rPr>
        <w:t>：</w:t>
      </w:r>
      <w:r w:rsidR="00535C88" w:rsidRPr="00535C88">
        <w:rPr>
          <w:rFonts w:ascii="標楷體" w:cs="標楷體" w:hint="eastAsia"/>
          <w:bCs/>
          <w:color w:val="000000"/>
          <w:sz w:val="27"/>
          <w:szCs w:val="27"/>
          <w:lang w:eastAsia="zh-TW"/>
        </w:rPr>
        <w:t>8月29日(週六)上午8:30~12:00在新盛街會所。請於7月27日(週一)前完成報名和繳費。通啟及報名表請掃描右方QR code(一)。</w:t>
      </w:r>
    </w:p>
    <w:p w14:paraId="6C525E95" w14:textId="77777777" w:rsidR="001C7AA4" w:rsidRDefault="00B9351F" w:rsidP="00F27A65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beforeLines="50" w:before="120" w:after="0" w:line="240" w:lineRule="auto"/>
        <w:ind w:left="482" w:rightChars="-40" w:right="-88" w:hanging="482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  <w:r w:rsidRPr="00B9351F">
        <w:rPr>
          <w:rFonts w:ascii="標楷體" w:cs="標楷體"/>
          <w:b/>
          <w:bCs/>
          <w:color w:val="000000"/>
          <w:sz w:val="27"/>
          <w:szCs w:val="27"/>
          <w:lang w:eastAsia="zh-TW"/>
        </w:rPr>
        <w:t>115學年校園生命教育志工召募：</w:t>
      </w:r>
      <w:r w:rsidRPr="00B9351F">
        <w:rPr>
          <w:rFonts w:ascii="標楷體" w:cs="標楷體"/>
          <w:bCs/>
          <w:color w:val="000000"/>
          <w:sz w:val="27"/>
          <w:szCs w:val="27"/>
          <w:lang w:eastAsia="zh-TW"/>
        </w:rPr>
        <w:t>南方基金會在聖徒扶持下，長期深耕校園生命教育，幫助兒少認識生命價值，撒播生命種子，真切需要您加入配搭志工服事！參加資格：</w:t>
      </w:r>
      <w:r w:rsidRPr="00B9351F">
        <w:rPr>
          <w:rFonts w:ascii="新細明體" w:eastAsia="新細明體" w:hAnsi="新細明體" w:cs="新細明體" w:hint="eastAsia"/>
          <w:bCs/>
          <w:color w:val="000000"/>
          <w:sz w:val="27"/>
          <w:szCs w:val="27"/>
          <w:lang w:eastAsia="zh-TW"/>
        </w:rPr>
        <w:t>①</w:t>
      </w:r>
      <w:r w:rsidRPr="00B9351F">
        <w:rPr>
          <w:rFonts w:ascii="標楷體" w:cs="標楷體"/>
          <w:bCs/>
          <w:color w:val="000000"/>
          <w:sz w:val="27"/>
          <w:szCs w:val="27"/>
          <w:lang w:eastAsia="zh-TW"/>
        </w:rPr>
        <w:t>18歲以上；</w:t>
      </w:r>
      <w:r w:rsidRPr="00B9351F">
        <w:rPr>
          <w:rFonts w:ascii="新細明體" w:eastAsia="新細明體" w:hAnsi="新細明體" w:cs="新細明體" w:hint="eastAsia"/>
          <w:bCs/>
          <w:color w:val="000000"/>
          <w:sz w:val="27"/>
          <w:szCs w:val="27"/>
          <w:lang w:eastAsia="zh-TW"/>
        </w:rPr>
        <w:t>②</w:t>
      </w:r>
      <w:r w:rsidRPr="00B9351F">
        <w:rPr>
          <w:rFonts w:ascii="標楷體" w:cs="標楷體"/>
          <w:bCs/>
          <w:color w:val="000000"/>
          <w:sz w:val="27"/>
          <w:szCs w:val="27"/>
          <w:lang w:eastAsia="zh-TW"/>
        </w:rPr>
        <w:t>參與團體備課；</w:t>
      </w:r>
      <w:r w:rsidRPr="00B9351F">
        <w:rPr>
          <w:rFonts w:ascii="新細明體" w:eastAsia="新細明體" w:hAnsi="新細明體" w:cs="新細明體" w:hint="eastAsia"/>
          <w:bCs/>
          <w:color w:val="000000"/>
          <w:sz w:val="27"/>
          <w:szCs w:val="27"/>
          <w:lang w:eastAsia="zh-TW"/>
        </w:rPr>
        <w:t>③</w:t>
      </w:r>
      <w:r w:rsidRPr="00B9351F">
        <w:rPr>
          <w:rFonts w:ascii="標楷體" w:cs="標楷體"/>
          <w:bCs/>
          <w:color w:val="000000"/>
          <w:sz w:val="27"/>
          <w:szCs w:val="27"/>
          <w:lang w:eastAsia="zh-TW"/>
        </w:rPr>
        <w:t>每學期入班服務十次；</w:t>
      </w:r>
      <w:r w:rsidRPr="00B9351F">
        <w:rPr>
          <w:rFonts w:ascii="新細明體" w:eastAsia="新細明體" w:hAnsi="新細明體" w:cs="新細明體" w:hint="eastAsia"/>
          <w:bCs/>
          <w:color w:val="000000"/>
          <w:sz w:val="27"/>
          <w:szCs w:val="27"/>
          <w:lang w:eastAsia="zh-TW"/>
        </w:rPr>
        <w:t>④</w:t>
      </w:r>
      <w:r w:rsidRPr="00B9351F">
        <w:rPr>
          <w:rFonts w:ascii="標楷體" w:cs="標楷體"/>
          <w:bCs/>
          <w:color w:val="000000"/>
          <w:sz w:val="27"/>
          <w:szCs w:val="27"/>
          <w:lang w:eastAsia="zh-TW"/>
        </w:rPr>
        <w:t>接受志工培訓。報名請上網：</w:t>
      </w:r>
      <w:hyperlink r:id="rId15" w:tgtFrame="_blank" w:history="1">
        <w:r w:rsidRPr="00B9351F">
          <w:rPr>
            <w:rStyle w:val="aff"/>
            <w:rFonts w:ascii="標楷體" w:cs="標楷體"/>
            <w:bCs/>
            <w:sz w:val="27"/>
            <w:szCs w:val="27"/>
            <w:shd w:val="clear" w:color="auto" w:fill="auto"/>
            <w:lang w:eastAsia="zh-TW"/>
          </w:rPr>
          <w:t>https://reurl.cc/eV4N7R</w:t>
        </w:r>
      </w:hyperlink>
      <w:r>
        <w:rPr>
          <w:rFonts w:ascii="標楷體" w:cs="標楷體"/>
          <w:bCs/>
          <w:color w:val="000000"/>
          <w:sz w:val="27"/>
          <w:szCs w:val="27"/>
          <w:lang w:eastAsia="zh-TW"/>
        </w:rPr>
        <w:t>，或電洽</w:t>
      </w:r>
      <w:r w:rsidRPr="00B9351F">
        <w:rPr>
          <w:rFonts w:ascii="標楷體" w:cs="標楷體"/>
          <w:bCs/>
          <w:color w:val="000000"/>
          <w:sz w:val="27"/>
          <w:szCs w:val="27"/>
          <w:lang w:eastAsia="zh-TW"/>
        </w:rPr>
        <w:t>(07)2854077。</w:t>
      </w:r>
    </w:p>
    <w:p w14:paraId="2F03668D" w14:textId="77777777" w:rsidR="00F27A65" w:rsidRPr="00F27A65" w:rsidRDefault="00F27A65" w:rsidP="00F27A65">
      <w:pPr>
        <w:widowControl w:val="0"/>
        <w:autoSpaceDE w:val="0"/>
        <w:autoSpaceDN w:val="0"/>
        <w:adjustRightInd w:val="0"/>
        <w:spacing w:beforeLines="50" w:before="120" w:after="0" w:line="240" w:lineRule="auto"/>
        <w:ind w:left="482" w:rightChars="-40" w:right="-88"/>
        <w:jc w:val="left"/>
        <w:rPr>
          <w:rFonts w:ascii="標楷體" w:cs="標楷體"/>
          <w:bCs/>
          <w:color w:val="000000"/>
          <w:sz w:val="27"/>
          <w:szCs w:val="27"/>
          <w:lang w:eastAsia="zh-TW"/>
        </w:rPr>
      </w:pPr>
    </w:p>
    <w:p w14:paraId="308202C5" w14:textId="77777777" w:rsidR="006574B8" w:rsidRPr="00D36383" w:rsidRDefault="00214A7B" w:rsidP="00D36383">
      <w:pPr>
        <w:widowControl w:val="0"/>
        <w:autoSpaceDE w:val="0"/>
        <w:autoSpaceDN w:val="0"/>
        <w:adjustRightInd w:val="0"/>
        <w:spacing w:beforeLines="50" w:before="120" w:after="0" w:line="240" w:lineRule="auto"/>
        <w:ind w:rightChars="-40" w:right="-88"/>
        <w:jc w:val="left"/>
        <w:rPr>
          <w:rFonts w:ascii="標楷體" w:cs="標楷體"/>
          <w:b/>
          <w:bCs/>
          <w:color w:val="000000"/>
          <w:sz w:val="27"/>
          <w:szCs w:val="27"/>
          <w:lang w:eastAsia="zh-TW"/>
        </w:rPr>
      </w:pPr>
      <w:r w:rsidRPr="00D36383">
        <w:rPr>
          <w:rFonts w:ascii="標楷體" w:hAnsi="標楷體"/>
          <w:b/>
          <w:sz w:val="28"/>
          <w:szCs w:val="28"/>
          <w:lang w:eastAsia="zh-TW"/>
        </w:rPr>
        <w:t>《代禱事項》</w:t>
      </w:r>
      <w:r w:rsidR="00AD6FE3" w:rsidRPr="00D36383">
        <w:rPr>
          <w:rFonts w:ascii="標楷體" w:hAnsi="標楷體"/>
          <w:b/>
          <w:sz w:val="28"/>
          <w:szCs w:val="28"/>
          <w:lang w:eastAsia="zh-TW"/>
        </w:rPr>
        <w:tab/>
      </w:r>
    </w:p>
    <w:p w14:paraId="06B1075A" w14:textId="0F55CB28" w:rsidR="001833A6" w:rsidRPr="00D36383" w:rsidRDefault="002D74D5" w:rsidP="00D36383">
      <w:pPr>
        <w:spacing w:beforeLines="50" w:before="120"/>
        <w:rPr>
          <w:rFonts w:ascii="標楷體" w:hAnsi="標楷體"/>
          <w:b/>
          <w:sz w:val="28"/>
          <w:szCs w:val="28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B824AE" wp14:editId="048F7A5C">
                <wp:simplePos x="0" y="0"/>
                <wp:positionH relativeFrom="column">
                  <wp:posOffset>63500</wp:posOffset>
                </wp:positionH>
                <wp:positionV relativeFrom="paragraph">
                  <wp:posOffset>244475</wp:posOffset>
                </wp:positionV>
                <wp:extent cx="6289675" cy="2101215"/>
                <wp:effectExtent l="0" t="0" r="0" b="0"/>
                <wp:wrapNone/>
                <wp:docPr id="74026625" name="矩形: 圓角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9675" cy="2101215"/>
                        </a:xfrm>
                        <a:prstGeom prst="roundRect">
                          <a:avLst>
                            <a:gd name="adj" fmla="val 528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888BD5D" w14:textId="77777777" w:rsidR="00A726D8" w:rsidRPr="00A726D8" w:rsidRDefault="00A726D8" w:rsidP="00192851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bCs/>
                                <w:sz w:val="26"/>
                                <w:szCs w:val="26"/>
                                <w:lang w:eastAsia="zh-TW"/>
                              </w:rPr>
                            </w:pPr>
                            <w:r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1. 為興起聖徒，一同有分『被真理構成，要成全青年，在愛中牧養，達繁殖擴</w:t>
                            </w:r>
                          </w:p>
                          <w:p w14:paraId="60D597C9" w14:textId="77777777" w:rsidR="00A726D8" w:rsidRPr="00A726D8" w:rsidRDefault="00A726D8" w:rsidP="00192851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bCs/>
                                <w:sz w:val="26"/>
                                <w:szCs w:val="26"/>
                                <w:lang w:eastAsia="zh-TW"/>
                              </w:rPr>
                            </w:pPr>
                            <w:r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增』的負擔代禱。</w:t>
                            </w:r>
                          </w:p>
                          <w:p w14:paraId="7D2CF5A6" w14:textId="77777777" w:rsidR="00A726D8" w:rsidRPr="00A726D8" w:rsidRDefault="00192851" w:rsidP="00192851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bCs/>
                                <w:sz w:val="26"/>
                                <w:szCs w:val="26"/>
                                <w:lang w:eastAsia="zh-TW"/>
                              </w:rPr>
                            </w:pPr>
                            <w:r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2</w:t>
                            </w:r>
                            <w:r w:rsidR="00A726D8"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. 為大寮會所整修後，妥善規劃作例會、特會訓練、弟兄姊妹之家、各種的相</w:t>
                            </w:r>
                          </w:p>
                          <w:p w14:paraId="40D8D645" w14:textId="77777777" w:rsidR="00A726D8" w:rsidRPr="00A726D8" w:rsidRDefault="00A726D8" w:rsidP="00192851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bCs/>
                                <w:sz w:val="26"/>
                                <w:szCs w:val="26"/>
                                <w:lang w:eastAsia="zh-TW"/>
                              </w:rPr>
                            </w:pPr>
                            <w:r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調活動禱告。</w:t>
                            </w:r>
                          </w:p>
                          <w:p w14:paraId="59A0DD5F" w14:textId="77777777" w:rsidR="00A726D8" w:rsidRPr="00A726D8" w:rsidRDefault="00192851" w:rsidP="00192851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bCs/>
                                <w:sz w:val="26"/>
                                <w:szCs w:val="26"/>
                                <w:lang w:eastAsia="zh-TW"/>
                              </w:rPr>
                            </w:pPr>
                            <w:r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3</w:t>
                            </w:r>
                            <w:r w:rsidR="00A726D8"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. 為大寮區青年服事─青職、大學和中學禱告。</w:t>
                            </w:r>
                          </w:p>
                          <w:p w14:paraId="0B596A38" w14:textId="77777777" w:rsidR="00A726D8" w:rsidRPr="00A726D8" w:rsidRDefault="00192851" w:rsidP="00192851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bCs/>
                                <w:sz w:val="26"/>
                                <w:szCs w:val="26"/>
                                <w:lang w:eastAsia="zh-TW"/>
                              </w:rPr>
                            </w:pPr>
                            <w:r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4</w:t>
                            </w:r>
                            <w:r w:rsidR="00A726D8"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. 為兒童服事─親子兒童排與幼兒排禱告。</w:t>
                            </w:r>
                          </w:p>
                          <w:p w14:paraId="004C9E9E" w14:textId="77777777" w:rsidR="00A726D8" w:rsidRPr="00A726D8" w:rsidRDefault="00192851" w:rsidP="00192851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bCs/>
                                <w:sz w:val="26"/>
                                <w:szCs w:val="26"/>
                                <w:lang w:eastAsia="zh-TW"/>
                              </w:rPr>
                            </w:pPr>
                            <w:r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5</w:t>
                            </w:r>
                            <w:r w:rsidR="00A726D8"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. 為大寮區福音餐廳─人人起來盡功用，同魂與福音的信仰一齊努力。</w:t>
                            </w:r>
                          </w:p>
                          <w:p w14:paraId="166DD6B0" w14:textId="2179F50E" w:rsidR="007E468C" w:rsidRPr="007E3A9D" w:rsidRDefault="00192851" w:rsidP="007E3A9D">
                            <w:pPr>
                              <w:snapToGrid w:val="0"/>
                              <w:spacing w:after="0" w:line="240" w:lineRule="auto"/>
                              <w:ind w:left="170"/>
                              <w:jc w:val="left"/>
                              <w:rPr>
                                <w:rFonts w:ascii="標楷體" w:hAnsi="標楷體"/>
                                <w:sz w:val="28"/>
                                <w:szCs w:val="28"/>
                                <w:lang w:eastAsia="zh-TW"/>
                              </w:rPr>
                            </w:pPr>
                            <w:r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6</w:t>
                            </w:r>
                            <w:r w:rsidR="00A726D8" w:rsidRPr="00A726D8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. 為病痛、軟弱之肢</w:t>
                            </w:r>
                            <w:r w:rsidR="002A7319">
                              <w:rPr>
                                <w:rFonts w:ascii="標楷體" w:hAnsi="標楷體" w:hint="eastAsia"/>
                                <w:bCs/>
                                <w:sz w:val="26"/>
                                <w:szCs w:val="26"/>
                                <w:lang w:eastAsia="zh-TW"/>
                              </w:rPr>
                              <w:t>:</w:t>
                            </w:r>
                            <w:r w:rsidR="00800ECB" w:rsidRPr="00800ECB">
                              <w:rPr>
                                <w:rFonts w:ascii="標楷體" w:hAnsi="標楷體" w:hint="eastAsia"/>
                                <w:sz w:val="28"/>
                                <w:szCs w:val="28"/>
                              </w:rPr>
                              <w:t>張秉誠弟兄</w:t>
                            </w:r>
                            <w:r w:rsidR="00FE67B8" w:rsidRPr="004248F7">
                              <w:rPr>
                                <w:rFonts w:ascii="標楷體" w:hAnsi="標楷體" w:hint="eastAsia"/>
                                <w:sz w:val="28"/>
                                <w:szCs w:val="28"/>
                              </w:rPr>
                              <w:t>、李佳璉姊妹、</w:t>
                            </w:r>
                            <w:r w:rsidR="00FE67B8" w:rsidRPr="00AD0828">
                              <w:rPr>
                                <w:rFonts w:ascii="標楷體" w:hAnsi="標楷體" w:hint="eastAsia"/>
                                <w:sz w:val="28"/>
                                <w:szCs w:val="28"/>
                              </w:rPr>
                              <w:t>孔世雄弟兄</w:t>
                            </w:r>
                            <w:r w:rsidR="009E785C">
                              <w:rPr>
                                <w:rFonts w:ascii="標楷體" w:hAnsi="標楷體" w:hint="eastAsia"/>
                                <w:sz w:val="28"/>
                                <w:szCs w:val="28"/>
                                <w:lang w:eastAsia="zh-TW"/>
                              </w:rPr>
                              <w:t>、</w:t>
                            </w:r>
                            <w:r w:rsidR="00A42174">
                              <w:rPr>
                                <w:rFonts w:ascii="標楷體" w:hAnsi="標楷體" w:hint="eastAsia"/>
                                <w:sz w:val="28"/>
                                <w:szCs w:val="28"/>
                                <w:lang w:eastAsia="zh-TW"/>
                              </w:rPr>
                              <w:t>林正福</w:t>
                            </w:r>
                            <w:r w:rsidR="00AF1ED7" w:rsidRPr="004248F7">
                              <w:rPr>
                                <w:rFonts w:ascii="標楷體" w:hAnsi="標楷體" w:hint="eastAsia"/>
                                <w:sz w:val="28"/>
                                <w:szCs w:val="28"/>
                              </w:rPr>
                              <w:t>福音朋友</w:t>
                            </w:r>
                            <w:r w:rsidR="00AF1ED7">
                              <w:rPr>
                                <w:rFonts w:ascii="標楷體" w:hAnsi="標楷體" w:hint="eastAsia"/>
                                <w:sz w:val="28"/>
                                <w:szCs w:val="28"/>
                                <w:lang w:eastAsia="zh-TW"/>
                              </w:rPr>
                              <w:t>、張清</w:t>
                            </w:r>
                            <w:r w:rsidR="00465B64">
                              <w:rPr>
                                <w:rFonts w:ascii="標楷體" w:hAnsi="標楷體" w:hint="eastAsia"/>
                                <w:sz w:val="28"/>
                                <w:szCs w:val="28"/>
                                <w:lang w:eastAsia="zh-TW"/>
                              </w:rPr>
                              <w:t>桂</w:t>
                            </w:r>
                            <w:r w:rsidR="00AF1ED7">
                              <w:rPr>
                                <w:rFonts w:ascii="標楷體" w:hAnsi="標楷體" w:hint="eastAsia"/>
                                <w:sz w:val="28"/>
                                <w:szCs w:val="28"/>
                                <w:lang w:eastAsia="zh-TW"/>
                              </w:rPr>
                              <w:t>弟兄</w:t>
                            </w:r>
                            <w:r w:rsidR="00FE67B8" w:rsidRPr="004248F7">
                              <w:rPr>
                                <w:rFonts w:ascii="標楷體" w:hAnsi="標楷體"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B824AE" id="矩形: 圓角 1" o:spid="_x0000_s1026" style="position:absolute;left:0;text-align:left;margin-left:5pt;margin-top:19.25pt;width:495.25pt;height:165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34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">
                <v:textbox>
                  <w:txbxContent>
                    <w:p w14:paraId="6888BD5D" w14:textId="77777777" w:rsidR="00A726D8" w:rsidRPr="00A726D8" w:rsidRDefault="00A726D8" w:rsidP="00192851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bCs/>
                          <w:sz w:val="26"/>
                          <w:szCs w:val="26"/>
                          <w:lang w:eastAsia="zh-TW"/>
                        </w:rPr>
                      </w:pPr>
                      <w:r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1. 為興起聖徒，一同有分『被真理構成，要成全青年，在愛中牧養，達繁殖擴</w:t>
                      </w:r>
                    </w:p>
                    <w:p w14:paraId="60D597C9" w14:textId="77777777" w:rsidR="00A726D8" w:rsidRPr="00A726D8" w:rsidRDefault="00A726D8" w:rsidP="00192851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bCs/>
                          <w:sz w:val="26"/>
                          <w:szCs w:val="26"/>
                          <w:lang w:eastAsia="zh-TW"/>
                        </w:rPr>
                      </w:pPr>
                      <w:r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增』的負擔代禱。</w:t>
                      </w:r>
                    </w:p>
                    <w:p w14:paraId="7D2CF5A6" w14:textId="77777777" w:rsidR="00A726D8" w:rsidRPr="00A726D8" w:rsidRDefault="00192851" w:rsidP="00192851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bCs/>
                          <w:sz w:val="26"/>
                          <w:szCs w:val="26"/>
                          <w:lang w:eastAsia="zh-TW"/>
                        </w:rPr>
                      </w:pPr>
                      <w:r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2</w:t>
                      </w:r>
                      <w:r w:rsidR="00A726D8"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. 為大寮會所整修後，妥善規劃作例會、特會訓練、弟兄姊妹之家、各種的相</w:t>
                      </w:r>
                    </w:p>
                    <w:p w14:paraId="40D8D645" w14:textId="77777777" w:rsidR="00A726D8" w:rsidRPr="00A726D8" w:rsidRDefault="00A726D8" w:rsidP="00192851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bCs/>
                          <w:sz w:val="26"/>
                          <w:szCs w:val="26"/>
                          <w:lang w:eastAsia="zh-TW"/>
                        </w:rPr>
                      </w:pPr>
                      <w:r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調活動禱告。</w:t>
                      </w:r>
                    </w:p>
                    <w:p w14:paraId="59A0DD5F" w14:textId="77777777" w:rsidR="00A726D8" w:rsidRPr="00A726D8" w:rsidRDefault="00192851" w:rsidP="00192851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bCs/>
                          <w:sz w:val="26"/>
                          <w:szCs w:val="26"/>
                          <w:lang w:eastAsia="zh-TW"/>
                        </w:rPr>
                      </w:pPr>
                      <w:r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3</w:t>
                      </w:r>
                      <w:r w:rsidR="00A726D8"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. 為大寮區青年服事─青職、大學和中學禱告。</w:t>
                      </w:r>
                    </w:p>
                    <w:p w14:paraId="0B596A38" w14:textId="77777777" w:rsidR="00A726D8" w:rsidRPr="00A726D8" w:rsidRDefault="00192851" w:rsidP="00192851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bCs/>
                          <w:sz w:val="26"/>
                          <w:szCs w:val="26"/>
                          <w:lang w:eastAsia="zh-TW"/>
                        </w:rPr>
                      </w:pPr>
                      <w:r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4</w:t>
                      </w:r>
                      <w:r w:rsidR="00A726D8"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. 為兒童服事─親子兒童排與幼兒排禱告。</w:t>
                      </w:r>
                    </w:p>
                    <w:p w14:paraId="004C9E9E" w14:textId="77777777" w:rsidR="00A726D8" w:rsidRPr="00A726D8" w:rsidRDefault="00192851" w:rsidP="00192851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bCs/>
                          <w:sz w:val="26"/>
                          <w:szCs w:val="26"/>
                          <w:lang w:eastAsia="zh-TW"/>
                        </w:rPr>
                      </w:pPr>
                      <w:r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5</w:t>
                      </w:r>
                      <w:r w:rsidR="00A726D8"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. 為大寮區福音餐廳─人人起來盡功用，同魂與福音的信仰一齊努力。</w:t>
                      </w:r>
                    </w:p>
                    <w:p w14:paraId="166DD6B0" w14:textId="2179F50E" w:rsidR="007E468C" w:rsidRPr="007E3A9D" w:rsidRDefault="00192851" w:rsidP="007E3A9D">
                      <w:pPr>
                        <w:snapToGrid w:val="0"/>
                        <w:spacing w:after="0" w:line="240" w:lineRule="auto"/>
                        <w:ind w:left="170"/>
                        <w:jc w:val="left"/>
                        <w:rPr>
                          <w:rFonts w:ascii="標楷體" w:hAnsi="標楷體"/>
                          <w:sz w:val="28"/>
                          <w:szCs w:val="28"/>
                          <w:lang w:eastAsia="zh-TW"/>
                        </w:rPr>
                      </w:pPr>
                      <w:r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6</w:t>
                      </w:r>
                      <w:r w:rsidR="00A726D8" w:rsidRPr="00A726D8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. 為病痛、軟弱之肢</w:t>
                      </w:r>
                      <w:r w:rsidR="002A7319">
                        <w:rPr>
                          <w:rFonts w:ascii="標楷體" w:hAnsi="標楷體" w:hint="eastAsia"/>
                          <w:bCs/>
                          <w:sz w:val="26"/>
                          <w:szCs w:val="26"/>
                          <w:lang w:eastAsia="zh-TW"/>
                        </w:rPr>
                        <w:t>:</w:t>
                      </w:r>
                      <w:r w:rsidR="00800ECB" w:rsidRPr="00800ECB">
                        <w:rPr>
                          <w:rFonts w:ascii="標楷體" w:hAnsi="標楷體" w:hint="eastAsia"/>
                          <w:sz w:val="28"/>
                          <w:szCs w:val="28"/>
                        </w:rPr>
                        <w:t>張秉誠弟兄</w:t>
                      </w:r>
                      <w:r w:rsidR="00FE67B8" w:rsidRPr="004248F7">
                        <w:rPr>
                          <w:rFonts w:ascii="標楷體" w:hAnsi="標楷體" w:hint="eastAsia"/>
                          <w:sz w:val="28"/>
                          <w:szCs w:val="28"/>
                        </w:rPr>
                        <w:t>、李佳璉姊妹、</w:t>
                      </w:r>
                      <w:r w:rsidR="00FE67B8" w:rsidRPr="00AD0828">
                        <w:rPr>
                          <w:rFonts w:ascii="標楷體" w:hAnsi="標楷體" w:hint="eastAsia"/>
                          <w:sz w:val="28"/>
                          <w:szCs w:val="28"/>
                        </w:rPr>
                        <w:t>孔世雄弟兄</w:t>
                      </w:r>
                      <w:r w:rsidR="009E785C">
                        <w:rPr>
                          <w:rFonts w:ascii="標楷體" w:hAnsi="標楷體" w:hint="eastAsia"/>
                          <w:sz w:val="28"/>
                          <w:szCs w:val="28"/>
                          <w:lang w:eastAsia="zh-TW"/>
                        </w:rPr>
                        <w:t>、</w:t>
                      </w:r>
                      <w:r w:rsidR="00A42174">
                        <w:rPr>
                          <w:rFonts w:ascii="標楷體" w:hAnsi="標楷體" w:hint="eastAsia"/>
                          <w:sz w:val="28"/>
                          <w:szCs w:val="28"/>
                          <w:lang w:eastAsia="zh-TW"/>
                        </w:rPr>
                        <w:t>林正福</w:t>
                      </w:r>
                      <w:r w:rsidR="00AF1ED7" w:rsidRPr="004248F7">
                        <w:rPr>
                          <w:rFonts w:ascii="標楷體" w:hAnsi="標楷體" w:hint="eastAsia"/>
                          <w:sz w:val="28"/>
                          <w:szCs w:val="28"/>
                        </w:rPr>
                        <w:t>福音朋友</w:t>
                      </w:r>
                      <w:r w:rsidR="00AF1ED7">
                        <w:rPr>
                          <w:rFonts w:ascii="標楷體" w:hAnsi="標楷體" w:hint="eastAsia"/>
                          <w:sz w:val="28"/>
                          <w:szCs w:val="28"/>
                          <w:lang w:eastAsia="zh-TW"/>
                        </w:rPr>
                        <w:t>、張清</w:t>
                      </w:r>
                      <w:r w:rsidR="00465B64">
                        <w:rPr>
                          <w:rFonts w:ascii="標楷體" w:hAnsi="標楷體" w:hint="eastAsia"/>
                          <w:sz w:val="28"/>
                          <w:szCs w:val="28"/>
                          <w:lang w:eastAsia="zh-TW"/>
                        </w:rPr>
                        <w:t>桂</w:t>
                      </w:r>
                      <w:r w:rsidR="00AF1ED7">
                        <w:rPr>
                          <w:rFonts w:ascii="標楷體" w:hAnsi="標楷體" w:hint="eastAsia"/>
                          <w:sz w:val="28"/>
                          <w:szCs w:val="28"/>
                          <w:lang w:eastAsia="zh-TW"/>
                        </w:rPr>
                        <w:t>弟兄</w:t>
                      </w:r>
                      <w:r w:rsidR="00FE67B8" w:rsidRPr="004248F7">
                        <w:rPr>
                          <w:rFonts w:ascii="標楷體" w:hAnsi="標楷體" w:hint="eastAsia"/>
                          <w:sz w:val="28"/>
                          <w:szCs w:val="28"/>
                        </w:rPr>
                        <w:t>。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833A6" w:rsidRPr="00D36383" w:rsidSect="000513B9">
      <w:type w:val="continuous"/>
      <w:pgSz w:w="11907" w:h="16839" w:code="9"/>
      <w:pgMar w:top="1080" w:right="992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03F6F" w14:textId="77777777" w:rsidR="000E6B60" w:rsidRDefault="000E6B60" w:rsidP="006C7BDA">
      <w:pPr>
        <w:spacing w:after="0" w:line="240" w:lineRule="auto"/>
      </w:pPr>
      <w:r>
        <w:separator/>
      </w:r>
    </w:p>
  </w:endnote>
  <w:endnote w:type="continuationSeparator" w:id="0">
    <w:p w14:paraId="46981E61" w14:textId="77777777" w:rsidR="000E6B60" w:rsidRDefault="000E6B60" w:rsidP="006C7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翱闚.砯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艙螈闚%蔣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王漢宗顏楷體繁">
    <w:altName w:val="微軟正黑體"/>
    <w:charset w:val="88"/>
    <w:family w:val="auto"/>
    <w:pitch w:val="variable"/>
    <w:sig w:usb0="800000E3" w:usb1="38C9787A" w:usb2="00000016" w:usb3="00000000" w:csb0="00100000" w:csb1="00000000"/>
  </w:font>
  <w:font w:name="新細明體W.一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DFHeiMedium-B5">
    <w:altName w:val="Malgun Gothic Semilight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C56BA" w14:textId="77777777" w:rsidR="000E6B60" w:rsidRDefault="000E6B60" w:rsidP="006C7BDA">
      <w:pPr>
        <w:spacing w:after="0" w:line="240" w:lineRule="auto"/>
      </w:pPr>
      <w:r>
        <w:separator/>
      </w:r>
    </w:p>
  </w:footnote>
  <w:footnote w:type="continuationSeparator" w:id="0">
    <w:p w14:paraId="084A81B9" w14:textId="77777777" w:rsidR="000E6B60" w:rsidRDefault="000E6B60" w:rsidP="006C7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347"/>
    <w:multiLevelType w:val="hybridMultilevel"/>
    <w:tmpl w:val="C56C49A4"/>
    <w:lvl w:ilvl="0" w:tplc="36A253CA">
      <w:start w:val="1"/>
      <w:numFmt w:val="lowerLetter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BCA670B"/>
    <w:multiLevelType w:val="hybridMultilevel"/>
    <w:tmpl w:val="7D86EADA"/>
    <w:lvl w:ilvl="0" w:tplc="A7DE9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995136"/>
    <w:multiLevelType w:val="hybridMultilevel"/>
    <w:tmpl w:val="C4C8A72A"/>
    <w:lvl w:ilvl="0" w:tplc="C74A1C66">
      <w:start w:val="1"/>
      <w:numFmt w:val="taiwaneseCountingThousand"/>
      <w:lvlText w:val="第%1篇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252D8A"/>
    <w:multiLevelType w:val="hybridMultilevel"/>
    <w:tmpl w:val="9F0652F4"/>
    <w:lvl w:ilvl="0" w:tplc="FD9CFA1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cs="Times New Roman" w:hint="default"/>
        <w:b/>
        <w:color w:val="auto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BA7B17"/>
    <w:multiLevelType w:val="hybridMultilevel"/>
    <w:tmpl w:val="81A86F16"/>
    <w:lvl w:ilvl="0" w:tplc="ED069C24">
      <w:start w:val="4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b/>
        <w:sz w:val="27"/>
        <w:szCs w:val="2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911E10"/>
    <w:multiLevelType w:val="hybridMultilevel"/>
    <w:tmpl w:val="40CA0DB0"/>
    <w:lvl w:ilvl="0" w:tplc="482663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8D4BB6"/>
    <w:multiLevelType w:val="hybridMultilevel"/>
    <w:tmpl w:val="0118612C"/>
    <w:lvl w:ilvl="0" w:tplc="5C02560A">
      <w:start w:val="1"/>
      <w:numFmt w:val="decimal"/>
      <w:lvlText w:val="%1."/>
      <w:lvlJc w:val="left"/>
      <w:pPr>
        <w:ind w:left="1030" w:hanging="360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630" w:hanging="480"/>
      </w:pPr>
    </w:lvl>
    <w:lvl w:ilvl="2" w:tplc="0409001B" w:tentative="1">
      <w:start w:val="1"/>
      <w:numFmt w:val="lowerRoman"/>
      <w:lvlText w:val="%3."/>
      <w:lvlJc w:val="right"/>
      <w:pPr>
        <w:ind w:left="2110" w:hanging="480"/>
      </w:pPr>
    </w:lvl>
    <w:lvl w:ilvl="3" w:tplc="0409000F" w:tentative="1">
      <w:start w:val="1"/>
      <w:numFmt w:val="decimal"/>
      <w:lvlText w:val="%4."/>
      <w:lvlJc w:val="left"/>
      <w:pPr>
        <w:ind w:left="25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70" w:hanging="480"/>
      </w:pPr>
    </w:lvl>
    <w:lvl w:ilvl="5" w:tplc="0409001B" w:tentative="1">
      <w:start w:val="1"/>
      <w:numFmt w:val="lowerRoman"/>
      <w:lvlText w:val="%6."/>
      <w:lvlJc w:val="right"/>
      <w:pPr>
        <w:ind w:left="3550" w:hanging="480"/>
      </w:pPr>
    </w:lvl>
    <w:lvl w:ilvl="6" w:tplc="0409000F" w:tentative="1">
      <w:start w:val="1"/>
      <w:numFmt w:val="decimal"/>
      <w:lvlText w:val="%7."/>
      <w:lvlJc w:val="left"/>
      <w:pPr>
        <w:ind w:left="40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10" w:hanging="480"/>
      </w:pPr>
    </w:lvl>
    <w:lvl w:ilvl="8" w:tplc="0409001B" w:tentative="1">
      <w:start w:val="1"/>
      <w:numFmt w:val="lowerRoman"/>
      <w:lvlText w:val="%9."/>
      <w:lvlJc w:val="right"/>
      <w:pPr>
        <w:ind w:left="4990" w:hanging="480"/>
      </w:pPr>
    </w:lvl>
  </w:abstractNum>
  <w:abstractNum w:abstractNumId="7" w15:restartNumberingAfterBreak="0">
    <w:nsid w:val="17485601"/>
    <w:multiLevelType w:val="hybridMultilevel"/>
    <w:tmpl w:val="7D1C38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081940"/>
    <w:multiLevelType w:val="hybridMultilevel"/>
    <w:tmpl w:val="B142C454"/>
    <w:lvl w:ilvl="0" w:tplc="6742D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5065D8"/>
    <w:multiLevelType w:val="hybridMultilevel"/>
    <w:tmpl w:val="81A86F16"/>
    <w:lvl w:ilvl="0" w:tplc="ED069C24">
      <w:start w:val="4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b/>
        <w:sz w:val="27"/>
        <w:szCs w:val="2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BF5B6C"/>
    <w:multiLevelType w:val="hybridMultilevel"/>
    <w:tmpl w:val="98C42FFE"/>
    <w:lvl w:ilvl="0" w:tplc="3D1480F4">
      <w:start w:val="1"/>
      <w:numFmt w:val="decimal"/>
      <w:lvlText w:val="(%1)"/>
      <w:lvlJc w:val="left"/>
      <w:pPr>
        <w:ind w:left="1005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245" w:hanging="480"/>
      </w:pPr>
    </w:lvl>
    <w:lvl w:ilvl="2" w:tplc="0409001B" w:tentative="1">
      <w:start w:val="1"/>
      <w:numFmt w:val="lowerRoman"/>
      <w:lvlText w:val="%3."/>
      <w:lvlJc w:val="right"/>
      <w:pPr>
        <w:ind w:left="1725" w:hanging="480"/>
      </w:pPr>
    </w:lvl>
    <w:lvl w:ilvl="3" w:tplc="0409000F" w:tentative="1">
      <w:start w:val="1"/>
      <w:numFmt w:val="decimal"/>
      <w:lvlText w:val="%4."/>
      <w:lvlJc w:val="left"/>
      <w:pPr>
        <w:ind w:left="2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5" w:hanging="480"/>
      </w:pPr>
    </w:lvl>
    <w:lvl w:ilvl="5" w:tplc="0409001B" w:tentative="1">
      <w:start w:val="1"/>
      <w:numFmt w:val="lowerRoman"/>
      <w:lvlText w:val="%6."/>
      <w:lvlJc w:val="right"/>
      <w:pPr>
        <w:ind w:left="3165" w:hanging="480"/>
      </w:pPr>
    </w:lvl>
    <w:lvl w:ilvl="6" w:tplc="0409000F" w:tentative="1">
      <w:start w:val="1"/>
      <w:numFmt w:val="decimal"/>
      <w:lvlText w:val="%7."/>
      <w:lvlJc w:val="left"/>
      <w:pPr>
        <w:ind w:left="3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5" w:hanging="480"/>
      </w:pPr>
    </w:lvl>
    <w:lvl w:ilvl="8" w:tplc="0409001B" w:tentative="1">
      <w:start w:val="1"/>
      <w:numFmt w:val="lowerRoman"/>
      <w:lvlText w:val="%9."/>
      <w:lvlJc w:val="right"/>
      <w:pPr>
        <w:ind w:left="4605" w:hanging="480"/>
      </w:pPr>
    </w:lvl>
  </w:abstractNum>
  <w:abstractNum w:abstractNumId="11" w15:restartNumberingAfterBreak="0">
    <w:nsid w:val="23360497"/>
    <w:multiLevelType w:val="hybridMultilevel"/>
    <w:tmpl w:val="74D6C42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i w:val="0"/>
        <w:color w:val="auto"/>
        <w:sz w:val="28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D31F65"/>
    <w:multiLevelType w:val="hybridMultilevel"/>
    <w:tmpl w:val="D446119C"/>
    <w:lvl w:ilvl="0" w:tplc="EEC23EAE">
      <w:start w:val="1"/>
      <w:numFmt w:val="taiwaneseCountingThousand"/>
      <w:lvlText w:val="第%1篇"/>
      <w:lvlJc w:val="left"/>
      <w:pPr>
        <w:ind w:left="980" w:hanging="9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6A2A69"/>
    <w:multiLevelType w:val="hybridMultilevel"/>
    <w:tmpl w:val="81A86F16"/>
    <w:lvl w:ilvl="0" w:tplc="ED069C24">
      <w:start w:val="4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b/>
        <w:sz w:val="27"/>
        <w:szCs w:val="2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F420FC"/>
    <w:multiLevelType w:val="hybridMultilevel"/>
    <w:tmpl w:val="472CD1A4"/>
    <w:lvl w:ilvl="0" w:tplc="FAFAE31C">
      <w:start w:val="1"/>
      <w:numFmt w:val="taiwaneseCountingThousand"/>
      <w:lvlText w:val="第%1篇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5EA1DD6"/>
    <w:multiLevelType w:val="hybridMultilevel"/>
    <w:tmpl w:val="9C6C7080"/>
    <w:lvl w:ilvl="0" w:tplc="580AD7A6">
      <w:start w:val="1"/>
      <w:numFmt w:val="decimal"/>
      <w:lvlText w:val="%1."/>
      <w:lvlJc w:val="left"/>
      <w:pPr>
        <w:ind w:left="331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31" w:hanging="480"/>
      </w:pPr>
    </w:lvl>
    <w:lvl w:ilvl="2" w:tplc="0409001B" w:tentative="1">
      <w:start w:val="1"/>
      <w:numFmt w:val="lowerRoman"/>
      <w:lvlText w:val="%3."/>
      <w:lvlJc w:val="right"/>
      <w:pPr>
        <w:ind w:left="1411" w:hanging="480"/>
      </w:pPr>
    </w:lvl>
    <w:lvl w:ilvl="3" w:tplc="0409000F" w:tentative="1">
      <w:start w:val="1"/>
      <w:numFmt w:val="decimal"/>
      <w:lvlText w:val="%4."/>
      <w:lvlJc w:val="left"/>
      <w:pPr>
        <w:ind w:left="189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1" w:hanging="480"/>
      </w:pPr>
    </w:lvl>
    <w:lvl w:ilvl="5" w:tplc="0409001B" w:tentative="1">
      <w:start w:val="1"/>
      <w:numFmt w:val="lowerRoman"/>
      <w:lvlText w:val="%6."/>
      <w:lvlJc w:val="right"/>
      <w:pPr>
        <w:ind w:left="2851" w:hanging="480"/>
      </w:pPr>
    </w:lvl>
    <w:lvl w:ilvl="6" w:tplc="0409000F" w:tentative="1">
      <w:start w:val="1"/>
      <w:numFmt w:val="decimal"/>
      <w:lvlText w:val="%7."/>
      <w:lvlJc w:val="left"/>
      <w:pPr>
        <w:ind w:left="333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1" w:hanging="480"/>
      </w:pPr>
    </w:lvl>
    <w:lvl w:ilvl="8" w:tplc="0409001B" w:tentative="1">
      <w:start w:val="1"/>
      <w:numFmt w:val="lowerRoman"/>
      <w:lvlText w:val="%9."/>
      <w:lvlJc w:val="right"/>
      <w:pPr>
        <w:ind w:left="4291" w:hanging="480"/>
      </w:pPr>
    </w:lvl>
  </w:abstractNum>
  <w:abstractNum w:abstractNumId="16" w15:restartNumberingAfterBreak="0">
    <w:nsid w:val="37376EFE"/>
    <w:multiLevelType w:val="hybridMultilevel"/>
    <w:tmpl w:val="9BD239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8CD495A"/>
    <w:multiLevelType w:val="hybridMultilevel"/>
    <w:tmpl w:val="B1DCEAA0"/>
    <w:lvl w:ilvl="0" w:tplc="0409000F">
      <w:start w:val="1"/>
      <w:numFmt w:val="decimal"/>
      <w:lvlText w:val="%1."/>
      <w:lvlJc w:val="left"/>
      <w:pPr>
        <w:tabs>
          <w:tab w:val="num" w:pos="1250"/>
        </w:tabs>
        <w:ind w:left="125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2352622"/>
    <w:multiLevelType w:val="hybridMultilevel"/>
    <w:tmpl w:val="8AF43E3A"/>
    <w:lvl w:ilvl="0" w:tplc="754EAC7E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3A42FD7"/>
    <w:multiLevelType w:val="hybridMultilevel"/>
    <w:tmpl w:val="3716B2CE"/>
    <w:lvl w:ilvl="0" w:tplc="05528F8A">
      <w:start w:val="1"/>
      <w:numFmt w:val="taiwaneseCountingThousand"/>
      <w:lvlText w:val="第%1篇"/>
      <w:lvlJc w:val="left"/>
      <w:pPr>
        <w:ind w:left="945" w:hanging="9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4074E17"/>
    <w:multiLevelType w:val="hybridMultilevel"/>
    <w:tmpl w:val="696A746C"/>
    <w:lvl w:ilvl="0" w:tplc="B128E6F2">
      <w:start w:val="1"/>
      <w:numFmt w:val="taiwaneseCountingThousand"/>
      <w:lvlText w:val="第%1篇"/>
      <w:lvlJc w:val="left"/>
      <w:pPr>
        <w:ind w:left="984" w:hanging="9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D3D3F40"/>
    <w:multiLevelType w:val="hybridMultilevel"/>
    <w:tmpl w:val="B7E43386"/>
    <w:lvl w:ilvl="0" w:tplc="B956B002">
      <w:start w:val="1"/>
      <w:numFmt w:val="taiwaneseCountingThousand"/>
      <w:lvlText w:val="第%1篇"/>
      <w:lvlJc w:val="left"/>
      <w:pPr>
        <w:ind w:left="1050" w:hanging="10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DBE02CA"/>
    <w:multiLevelType w:val="hybridMultilevel"/>
    <w:tmpl w:val="29C4AA80"/>
    <w:lvl w:ilvl="0" w:tplc="FEDA78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4F6C90"/>
    <w:multiLevelType w:val="hybridMultilevel"/>
    <w:tmpl w:val="DB98D8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DA4B83"/>
    <w:multiLevelType w:val="hybridMultilevel"/>
    <w:tmpl w:val="D4A07BE2"/>
    <w:lvl w:ilvl="0" w:tplc="D786E084">
      <w:start w:val="1"/>
      <w:numFmt w:val="taiwaneseCountingThousand"/>
      <w:lvlText w:val="第%1篇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91C1886"/>
    <w:multiLevelType w:val="hybridMultilevel"/>
    <w:tmpl w:val="3C4EE554"/>
    <w:lvl w:ilvl="0" w:tplc="705E235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FC1009E"/>
    <w:multiLevelType w:val="hybridMultilevel"/>
    <w:tmpl w:val="180E254C"/>
    <w:lvl w:ilvl="0" w:tplc="12C0AC78">
      <w:start w:val="4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cs="Times New Roman" w:hint="default"/>
        <w:b/>
        <w:color w:val="auto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90627BB"/>
    <w:multiLevelType w:val="hybridMultilevel"/>
    <w:tmpl w:val="5674F4DC"/>
    <w:lvl w:ilvl="0" w:tplc="BDBA264A">
      <w:start w:val="1"/>
      <w:numFmt w:val="taiwaneseCountingThousand"/>
      <w:lvlText w:val="第%1篇"/>
      <w:lvlJc w:val="left"/>
      <w:pPr>
        <w:ind w:left="1725" w:hanging="12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25" w:hanging="480"/>
      </w:pPr>
    </w:lvl>
    <w:lvl w:ilvl="2" w:tplc="0409001B" w:tentative="1">
      <w:start w:val="1"/>
      <w:numFmt w:val="lowerRoman"/>
      <w:lvlText w:val="%3."/>
      <w:lvlJc w:val="right"/>
      <w:pPr>
        <w:ind w:left="1905" w:hanging="480"/>
      </w:pPr>
    </w:lvl>
    <w:lvl w:ilvl="3" w:tplc="0409000F" w:tentative="1">
      <w:start w:val="1"/>
      <w:numFmt w:val="decimal"/>
      <w:lvlText w:val="%4."/>
      <w:lvlJc w:val="left"/>
      <w:pPr>
        <w:ind w:left="23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5" w:hanging="480"/>
      </w:pPr>
    </w:lvl>
    <w:lvl w:ilvl="5" w:tplc="0409001B" w:tentative="1">
      <w:start w:val="1"/>
      <w:numFmt w:val="lowerRoman"/>
      <w:lvlText w:val="%6."/>
      <w:lvlJc w:val="right"/>
      <w:pPr>
        <w:ind w:left="3345" w:hanging="480"/>
      </w:pPr>
    </w:lvl>
    <w:lvl w:ilvl="6" w:tplc="0409000F" w:tentative="1">
      <w:start w:val="1"/>
      <w:numFmt w:val="decimal"/>
      <w:lvlText w:val="%7."/>
      <w:lvlJc w:val="left"/>
      <w:pPr>
        <w:ind w:left="38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5" w:hanging="480"/>
      </w:pPr>
    </w:lvl>
    <w:lvl w:ilvl="8" w:tplc="0409001B" w:tentative="1">
      <w:start w:val="1"/>
      <w:numFmt w:val="lowerRoman"/>
      <w:lvlText w:val="%9."/>
      <w:lvlJc w:val="right"/>
      <w:pPr>
        <w:ind w:left="4785" w:hanging="480"/>
      </w:pPr>
    </w:lvl>
  </w:abstractNum>
  <w:num w:numId="1" w16cid:durableId="205676903">
    <w:abstractNumId w:val="17"/>
  </w:num>
  <w:num w:numId="2" w16cid:durableId="23020847">
    <w:abstractNumId w:val="15"/>
  </w:num>
  <w:num w:numId="3" w16cid:durableId="1768768818">
    <w:abstractNumId w:val="26"/>
  </w:num>
  <w:num w:numId="4" w16cid:durableId="1674642397">
    <w:abstractNumId w:val="6"/>
  </w:num>
  <w:num w:numId="5" w16cid:durableId="1606034383">
    <w:abstractNumId w:val="11"/>
  </w:num>
  <w:num w:numId="6" w16cid:durableId="2090037439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8536622">
    <w:abstractNumId w:val="27"/>
  </w:num>
  <w:num w:numId="8" w16cid:durableId="1419789537">
    <w:abstractNumId w:val="7"/>
  </w:num>
  <w:num w:numId="9" w16cid:durableId="890700278">
    <w:abstractNumId w:val="9"/>
  </w:num>
  <w:num w:numId="10" w16cid:durableId="2041736797">
    <w:abstractNumId w:val="4"/>
  </w:num>
  <w:num w:numId="11" w16cid:durableId="1098719058">
    <w:abstractNumId w:val="13"/>
  </w:num>
  <w:num w:numId="12" w16cid:durableId="1113288579">
    <w:abstractNumId w:val="10"/>
  </w:num>
  <w:num w:numId="13" w16cid:durableId="1027562506">
    <w:abstractNumId w:val="5"/>
  </w:num>
  <w:num w:numId="14" w16cid:durableId="584000962">
    <w:abstractNumId w:val="16"/>
  </w:num>
  <w:num w:numId="15" w16cid:durableId="1229075984">
    <w:abstractNumId w:val="3"/>
  </w:num>
  <w:num w:numId="16" w16cid:durableId="1208877553">
    <w:abstractNumId w:val="21"/>
  </w:num>
  <w:num w:numId="17" w16cid:durableId="630329850">
    <w:abstractNumId w:val="18"/>
  </w:num>
  <w:num w:numId="18" w16cid:durableId="1672178351">
    <w:abstractNumId w:val="19"/>
  </w:num>
  <w:num w:numId="19" w16cid:durableId="235365569">
    <w:abstractNumId w:val="1"/>
  </w:num>
  <w:num w:numId="20" w16cid:durableId="63796807">
    <w:abstractNumId w:val="22"/>
  </w:num>
  <w:num w:numId="21" w16cid:durableId="1323508781">
    <w:abstractNumId w:val="8"/>
  </w:num>
  <w:num w:numId="22" w16cid:durableId="1437170840">
    <w:abstractNumId w:val="25"/>
  </w:num>
  <w:num w:numId="23" w16cid:durableId="931663852">
    <w:abstractNumId w:val="20"/>
  </w:num>
  <w:num w:numId="24" w16cid:durableId="285241229">
    <w:abstractNumId w:val="24"/>
  </w:num>
  <w:num w:numId="25" w16cid:durableId="837573240">
    <w:abstractNumId w:val="23"/>
  </w:num>
  <w:num w:numId="26" w16cid:durableId="22945316">
    <w:abstractNumId w:val="2"/>
  </w:num>
  <w:num w:numId="27" w16cid:durableId="108207278">
    <w:abstractNumId w:val="0"/>
  </w:num>
  <w:num w:numId="28" w16cid:durableId="1883975401">
    <w:abstractNumId w:val="12"/>
  </w:num>
  <w:num w:numId="29" w16cid:durableId="16125452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style="mso-position-horizontal:left;mso-position-horizontal-relative:margin;mso-position-vertical:bottom;mso-position-vertical-relative:margin;mso-width-percent:1000;mso-height-percent:400;mso-width-relative:margin;mso-height-relative:margin" fillcolor="none [3212]" strokecolor="#1f497d">
      <v:fill color="none [3212]"/>
      <v:stroke color="#1f497d" weight="3.5pt" linestyle="thinThin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F2"/>
    <w:rsid w:val="00000BBB"/>
    <w:rsid w:val="0000105A"/>
    <w:rsid w:val="000010D2"/>
    <w:rsid w:val="0000136A"/>
    <w:rsid w:val="000028D3"/>
    <w:rsid w:val="00002A47"/>
    <w:rsid w:val="000033F3"/>
    <w:rsid w:val="000035B0"/>
    <w:rsid w:val="0000385B"/>
    <w:rsid w:val="00003BD6"/>
    <w:rsid w:val="00003D38"/>
    <w:rsid w:val="00003E7F"/>
    <w:rsid w:val="00003FC7"/>
    <w:rsid w:val="00004876"/>
    <w:rsid w:val="000048BD"/>
    <w:rsid w:val="00004958"/>
    <w:rsid w:val="00004FF3"/>
    <w:rsid w:val="00005BC4"/>
    <w:rsid w:val="00005F82"/>
    <w:rsid w:val="000070C4"/>
    <w:rsid w:val="00007323"/>
    <w:rsid w:val="0000777C"/>
    <w:rsid w:val="00007A28"/>
    <w:rsid w:val="00007B12"/>
    <w:rsid w:val="00007D2B"/>
    <w:rsid w:val="00010628"/>
    <w:rsid w:val="00011C68"/>
    <w:rsid w:val="0001306E"/>
    <w:rsid w:val="0001353B"/>
    <w:rsid w:val="00014641"/>
    <w:rsid w:val="0001481D"/>
    <w:rsid w:val="000148B8"/>
    <w:rsid w:val="00014AEF"/>
    <w:rsid w:val="00014E95"/>
    <w:rsid w:val="000152DB"/>
    <w:rsid w:val="000154EF"/>
    <w:rsid w:val="00015BD1"/>
    <w:rsid w:val="000161B1"/>
    <w:rsid w:val="000204D9"/>
    <w:rsid w:val="00020874"/>
    <w:rsid w:val="000210E4"/>
    <w:rsid w:val="00021867"/>
    <w:rsid w:val="00023BA9"/>
    <w:rsid w:val="0002487A"/>
    <w:rsid w:val="00024FAD"/>
    <w:rsid w:val="000256BF"/>
    <w:rsid w:val="00025B54"/>
    <w:rsid w:val="00026364"/>
    <w:rsid w:val="000268F3"/>
    <w:rsid w:val="000269F5"/>
    <w:rsid w:val="00026F25"/>
    <w:rsid w:val="00027723"/>
    <w:rsid w:val="00027F18"/>
    <w:rsid w:val="0003071A"/>
    <w:rsid w:val="00030BF1"/>
    <w:rsid w:val="00031745"/>
    <w:rsid w:val="00031842"/>
    <w:rsid w:val="00031BCC"/>
    <w:rsid w:val="00032267"/>
    <w:rsid w:val="000322AC"/>
    <w:rsid w:val="00032B5E"/>
    <w:rsid w:val="00033444"/>
    <w:rsid w:val="0003388F"/>
    <w:rsid w:val="000339D7"/>
    <w:rsid w:val="00034381"/>
    <w:rsid w:val="0003623C"/>
    <w:rsid w:val="0003643C"/>
    <w:rsid w:val="0003679F"/>
    <w:rsid w:val="00036BA1"/>
    <w:rsid w:val="000378FB"/>
    <w:rsid w:val="000403ED"/>
    <w:rsid w:val="00040BBC"/>
    <w:rsid w:val="00041621"/>
    <w:rsid w:val="00041A74"/>
    <w:rsid w:val="00041AB1"/>
    <w:rsid w:val="00042509"/>
    <w:rsid w:val="00042636"/>
    <w:rsid w:val="00042682"/>
    <w:rsid w:val="0004286A"/>
    <w:rsid w:val="00042903"/>
    <w:rsid w:val="00042F68"/>
    <w:rsid w:val="0004412E"/>
    <w:rsid w:val="0004610F"/>
    <w:rsid w:val="00046FD7"/>
    <w:rsid w:val="000513B9"/>
    <w:rsid w:val="0005209D"/>
    <w:rsid w:val="00053A02"/>
    <w:rsid w:val="00053D32"/>
    <w:rsid w:val="00054280"/>
    <w:rsid w:val="000542A3"/>
    <w:rsid w:val="00054401"/>
    <w:rsid w:val="0005489C"/>
    <w:rsid w:val="00054983"/>
    <w:rsid w:val="00054CDF"/>
    <w:rsid w:val="0005548F"/>
    <w:rsid w:val="00055FC1"/>
    <w:rsid w:val="0005604C"/>
    <w:rsid w:val="00056302"/>
    <w:rsid w:val="00056490"/>
    <w:rsid w:val="000565E9"/>
    <w:rsid w:val="000579A4"/>
    <w:rsid w:val="00060654"/>
    <w:rsid w:val="000608F7"/>
    <w:rsid w:val="00060C0C"/>
    <w:rsid w:val="000611B3"/>
    <w:rsid w:val="000617B9"/>
    <w:rsid w:val="00061960"/>
    <w:rsid w:val="000619B9"/>
    <w:rsid w:val="00062F0C"/>
    <w:rsid w:val="0006349F"/>
    <w:rsid w:val="000634EE"/>
    <w:rsid w:val="00064743"/>
    <w:rsid w:val="00065366"/>
    <w:rsid w:val="00065455"/>
    <w:rsid w:val="00065932"/>
    <w:rsid w:val="00065B26"/>
    <w:rsid w:val="000660F8"/>
    <w:rsid w:val="000662B3"/>
    <w:rsid w:val="00066618"/>
    <w:rsid w:val="00066A89"/>
    <w:rsid w:val="000675A5"/>
    <w:rsid w:val="00067627"/>
    <w:rsid w:val="00070481"/>
    <w:rsid w:val="00070B5F"/>
    <w:rsid w:val="00073CE0"/>
    <w:rsid w:val="000745B1"/>
    <w:rsid w:val="00074DE0"/>
    <w:rsid w:val="00074F3D"/>
    <w:rsid w:val="0007519A"/>
    <w:rsid w:val="0007572D"/>
    <w:rsid w:val="00075774"/>
    <w:rsid w:val="00075843"/>
    <w:rsid w:val="00075989"/>
    <w:rsid w:val="00075B63"/>
    <w:rsid w:val="000760C9"/>
    <w:rsid w:val="000765F0"/>
    <w:rsid w:val="00076938"/>
    <w:rsid w:val="0007714D"/>
    <w:rsid w:val="00077266"/>
    <w:rsid w:val="0007770F"/>
    <w:rsid w:val="00077BD1"/>
    <w:rsid w:val="00081141"/>
    <w:rsid w:val="00081F80"/>
    <w:rsid w:val="00081FFA"/>
    <w:rsid w:val="00082A54"/>
    <w:rsid w:val="000831B5"/>
    <w:rsid w:val="00083B39"/>
    <w:rsid w:val="000853F7"/>
    <w:rsid w:val="00085C48"/>
    <w:rsid w:val="00085E1A"/>
    <w:rsid w:val="000864AF"/>
    <w:rsid w:val="00086E10"/>
    <w:rsid w:val="0008789D"/>
    <w:rsid w:val="00087C61"/>
    <w:rsid w:val="00087FA7"/>
    <w:rsid w:val="00090BE5"/>
    <w:rsid w:val="00090F09"/>
    <w:rsid w:val="00091ECF"/>
    <w:rsid w:val="00092F67"/>
    <w:rsid w:val="00093394"/>
    <w:rsid w:val="00094CD6"/>
    <w:rsid w:val="00094DCD"/>
    <w:rsid w:val="00095385"/>
    <w:rsid w:val="00095463"/>
    <w:rsid w:val="000955F9"/>
    <w:rsid w:val="000957F3"/>
    <w:rsid w:val="00095F2E"/>
    <w:rsid w:val="0009684C"/>
    <w:rsid w:val="00096FA3"/>
    <w:rsid w:val="00097356"/>
    <w:rsid w:val="000A0E27"/>
    <w:rsid w:val="000A1544"/>
    <w:rsid w:val="000A2041"/>
    <w:rsid w:val="000A20FE"/>
    <w:rsid w:val="000A222F"/>
    <w:rsid w:val="000A2CF2"/>
    <w:rsid w:val="000A2D4A"/>
    <w:rsid w:val="000A3080"/>
    <w:rsid w:val="000A34AE"/>
    <w:rsid w:val="000A3A10"/>
    <w:rsid w:val="000A3DF8"/>
    <w:rsid w:val="000A4889"/>
    <w:rsid w:val="000A4AB1"/>
    <w:rsid w:val="000A52A3"/>
    <w:rsid w:val="000A55E1"/>
    <w:rsid w:val="000A5A7B"/>
    <w:rsid w:val="000A7115"/>
    <w:rsid w:val="000A71FB"/>
    <w:rsid w:val="000A7B17"/>
    <w:rsid w:val="000B0145"/>
    <w:rsid w:val="000B0216"/>
    <w:rsid w:val="000B0CC4"/>
    <w:rsid w:val="000B12E5"/>
    <w:rsid w:val="000B165A"/>
    <w:rsid w:val="000B1E6B"/>
    <w:rsid w:val="000B1FAE"/>
    <w:rsid w:val="000B25F7"/>
    <w:rsid w:val="000B2E61"/>
    <w:rsid w:val="000B3E5C"/>
    <w:rsid w:val="000B4723"/>
    <w:rsid w:val="000B502D"/>
    <w:rsid w:val="000B56A4"/>
    <w:rsid w:val="000B5ADD"/>
    <w:rsid w:val="000B5B3B"/>
    <w:rsid w:val="000B5CA2"/>
    <w:rsid w:val="000B611B"/>
    <w:rsid w:val="000B6A31"/>
    <w:rsid w:val="000B6C4B"/>
    <w:rsid w:val="000B6C99"/>
    <w:rsid w:val="000B7A8E"/>
    <w:rsid w:val="000B7BFE"/>
    <w:rsid w:val="000C01E4"/>
    <w:rsid w:val="000C0580"/>
    <w:rsid w:val="000C0ECE"/>
    <w:rsid w:val="000C0EE6"/>
    <w:rsid w:val="000C1F45"/>
    <w:rsid w:val="000C21FA"/>
    <w:rsid w:val="000C260D"/>
    <w:rsid w:val="000C2789"/>
    <w:rsid w:val="000C2954"/>
    <w:rsid w:val="000C2B1F"/>
    <w:rsid w:val="000C3266"/>
    <w:rsid w:val="000C56A5"/>
    <w:rsid w:val="000C581D"/>
    <w:rsid w:val="000C6948"/>
    <w:rsid w:val="000C6A63"/>
    <w:rsid w:val="000C701D"/>
    <w:rsid w:val="000C7329"/>
    <w:rsid w:val="000C775D"/>
    <w:rsid w:val="000D02DD"/>
    <w:rsid w:val="000D054F"/>
    <w:rsid w:val="000D058A"/>
    <w:rsid w:val="000D066B"/>
    <w:rsid w:val="000D0680"/>
    <w:rsid w:val="000D1351"/>
    <w:rsid w:val="000D1FA1"/>
    <w:rsid w:val="000D2054"/>
    <w:rsid w:val="000D29CD"/>
    <w:rsid w:val="000D30D9"/>
    <w:rsid w:val="000D3D28"/>
    <w:rsid w:val="000D3F24"/>
    <w:rsid w:val="000D4203"/>
    <w:rsid w:val="000D59B2"/>
    <w:rsid w:val="000D5B09"/>
    <w:rsid w:val="000D5F51"/>
    <w:rsid w:val="000D6BB1"/>
    <w:rsid w:val="000D7082"/>
    <w:rsid w:val="000D7A34"/>
    <w:rsid w:val="000D7E72"/>
    <w:rsid w:val="000E0753"/>
    <w:rsid w:val="000E0CBE"/>
    <w:rsid w:val="000E13F6"/>
    <w:rsid w:val="000E2200"/>
    <w:rsid w:val="000E22F8"/>
    <w:rsid w:val="000E2A3F"/>
    <w:rsid w:val="000E2D17"/>
    <w:rsid w:val="000E32B3"/>
    <w:rsid w:val="000E387D"/>
    <w:rsid w:val="000E393B"/>
    <w:rsid w:val="000E4DC7"/>
    <w:rsid w:val="000E5081"/>
    <w:rsid w:val="000E5F3F"/>
    <w:rsid w:val="000E6943"/>
    <w:rsid w:val="000E6B60"/>
    <w:rsid w:val="000E7164"/>
    <w:rsid w:val="000E7177"/>
    <w:rsid w:val="000F004A"/>
    <w:rsid w:val="000F007E"/>
    <w:rsid w:val="000F0677"/>
    <w:rsid w:val="000F0A1B"/>
    <w:rsid w:val="000F0B70"/>
    <w:rsid w:val="000F0E15"/>
    <w:rsid w:val="000F0F64"/>
    <w:rsid w:val="000F1A0C"/>
    <w:rsid w:val="000F1A87"/>
    <w:rsid w:val="000F1C73"/>
    <w:rsid w:val="000F2D4D"/>
    <w:rsid w:val="000F30FE"/>
    <w:rsid w:val="000F3256"/>
    <w:rsid w:val="000F3378"/>
    <w:rsid w:val="000F350E"/>
    <w:rsid w:val="000F383B"/>
    <w:rsid w:val="000F3B47"/>
    <w:rsid w:val="000F3D68"/>
    <w:rsid w:val="000F3F98"/>
    <w:rsid w:val="000F3FC8"/>
    <w:rsid w:val="000F40A2"/>
    <w:rsid w:val="000F5042"/>
    <w:rsid w:val="000F57F5"/>
    <w:rsid w:val="000F5A07"/>
    <w:rsid w:val="000F5D68"/>
    <w:rsid w:val="000F5E5B"/>
    <w:rsid w:val="000F5E64"/>
    <w:rsid w:val="000F6178"/>
    <w:rsid w:val="000F73A6"/>
    <w:rsid w:val="000F7557"/>
    <w:rsid w:val="000F7CE6"/>
    <w:rsid w:val="000F7D4E"/>
    <w:rsid w:val="001010EF"/>
    <w:rsid w:val="001017D6"/>
    <w:rsid w:val="0010258C"/>
    <w:rsid w:val="00102F82"/>
    <w:rsid w:val="001037BF"/>
    <w:rsid w:val="00103B2B"/>
    <w:rsid w:val="00104B75"/>
    <w:rsid w:val="00104E01"/>
    <w:rsid w:val="0010609F"/>
    <w:rsid w:val="0010625E"/>
    <w:rsid w:val="001068C1"/>
    <w:rsid w:val="0010749A"/>
    <w:rsid w:val="001075FE"/>
    <w:rsid w:val="00107A29"/>
    <w:rsid w:val="00110738"/>
    <w:rsid w:val="00110A65"/>
    <w:rsid w:val="001116A4"/>
    <w:rsid w:val="00111A44"/>
    <w:rsid w:val="00111AAA"/>
    <w:rsid w:val="00111C78"/>
    <w:rsid w:val="00111DC8"/>
    <w:rsid w:val="00112BF0"/>
    <w:rsid w:val="0011363A"/>
    <w:rsid w:val="00113F1B"/>
    <w:rsid w:val="001142DA"/>
    <w:rsid w:val="001147BA"/>
    <w:rsid w:val="001149A9"/>
    <w:rsid w:val="001153FE"/>
    <w:rsid w:val="001155C0"/>
    <w:rsid w:val="001160AC"/>
    <w:rsid w:val="001162CB"/>
    <w:rsid w:val="001178F9"/>
    <w:rsid w:val="001200B4"/>
    <w:rsid w:val="0012020A"/>
    <w:rsid w:val="00120EFF"/>
    <w:rsid w:val="0012167D"/>
    <w:rsid w:val="00121732"/>
    <w:rsid w:val="00121A1E"/>
    <w:rsid w:val="00121D90"/>
    <w:rsid w:val="00122399"/>
    <w:rsid w:val="0012282B"/>
    <w:rsid w:val="00122970"/>
    <w:rsid w:val="00122D47"/>
    <w:rsid w:val="00123A05"/>
    <w:rsid w:val="0012419F"/>
    <w:rsid w:val="00124D0C"/>
    <w:rsid w:val="00124FF6"/>
    <w:rsid w:val="0012728C"/>
    <w:rsid w:val="00130B4A"/>
    <w:rsid w:val="00131322"/>
    <w:rsid w:val="0013207C"/>
    <w:rsid w:val="001320EC"/>
    <w:rsid w:val="0013237F"/>
    <w:rsid w:val="00132A20"/>
    <w:rsid w:val="00132B25"/>
    <w:rsid w:val="00134D9D"/>
    <w:rsid w:val="00140428"/>
    <w:rsid w:val="0014089F"/>
    <w:rsid w:val="00140CAA"/>
    <w:rsid w:val="00141364"/>
    <w:rsid w:val="0014172C"/>
    <w:rsid w:val="00142186"/>
    <w:rsid w:val="00142709"/>
    <w:rsid w:val="001441F5"/>
    <w:rsid w:val="00145337"/>
    <w:rsid w:val="00145C7B"/>
    <w:rsid w:val="00146562"/>
    <w:rsid w:val="00146A8F"/>
    <w:rsid w:val="00147F61"/>
    <w:rsid w:val="00150793"/>
    <w:rsid w:val="00150799"/>
    <w:rsid w:val="00150C98"/>
    <w:rsid w:val="0015215D"/>
    <w:rsid w:val="00152DB5"/>
    <w:rsid w:val="00153821"/>
    <w:rsid w:val="00153EBB"/>
    <w:rsid w:val="00154641"/>
    <w:rsid w:val="0015466D"/>
    <w:rsid w:val="00154E7F"/>
    <w:rsid w:val="00155B10"/>
    <w:rsid w:val="001560E7"/>
    <w:rsid w:val="00156E96"/>
    <w:rsid w:val="00156EC7"/>
    <w:rsid w:val="001573A7"/>
    <w:rsid w:val="001602AE"/>
    <w:rsid w:val="00160366"/>
    <w:rsid w:val="00160662"/>
    <w:rsid w:val="00160BA2"/>
    <w:rsid w:val="00160CB1"/>
    <w:rsid w:val="00160F1B"/>
    <w:rsid w:val="00161CF6"/>
    <w:rsid w:val="00162510"/>
    <w:rsid w:val="001628BD"/>
    <w:rsid w:val="00163182"/>
    <w:rsid w:val="001632AE"/>
    <w:rsid w:val="001632F2"/>
    <w:rsid w:val="001636D5"/>
    <w:rsid w:val="00164033"/>
    <w:rsid w:val="00165228"/>
    <w:rsid w:val="00165317"/>
    <w:rsid w:val="0016609C"/>
    <w:rsid w:val="00166D3E"/>
    <w:rsid w:val="00167822"/>
    <w:rsid w:val="00167BD9"/>
    <w:rsid w:val="001707EE"/>
    <w:rsid w:val="001708F2"/>
    <w:rsid w:val="00171F97"/>
    <w:rsid w:val="0017202E"/>
    <w:rsid w:val="00173811"/>
    <w:rsid w:val="00173ACA"/>
    <w:rsid w:val="00173D05"/>
    <w:rsid w:val="001744C7"/>
    <w:rsid w:val="00174C43"/>
    <w:rsid w:val="001751A6"/>
    <w:rsid w:val="00175490"/>
    <w:rsid w:val="00176511"/>
    <w:rsid w:val="00176DED"/>
    <w:rsid w:val="00177526"/>
    <w:rsid w:val="00180154"/>
    <w:rsid w:val="00180259"/>
    <w:rsid w:val="001806B2"/>
    <w:rsid w:val="001808F3"/>
    <w:rsid w:val="00180D2C"/>
    <w:rsid w:val="00180DA5"/>
    <w:rsid w:val="001832C1"/>
    <w:rsid w:val="001833A6"/>
    <w:rsid w:val="00183E22"/>
    <w:rsid w:val="00184455"/>
    <w:rsid w:val="001844D6"/>
    <w:rsid w:val="001846CB"/>
    <w:rsid w:val="00186768"/>
    <w:rsid w:val="00187282"/>
    <w:rsid w:val="00187640"/>
    <w:rsid w:val="0018773B"/>
    <w:rsid w:val="001879E4"/>
    <w:rsid w:val="00190050"/>
    <w:rsid w:val="001905D2"/>
    <w:rsid w:val="001915D8"/>
    <w:rsid w:val="00191E2C"/>
    <w:rsid w:val="0019283D"/>
    <w:rsid w:val="00192851"/>
    <w:rsid w:val="0019393A"/>
    <w:rsid w:val="00193C69"/>
    <w:rsid w:val="00194065"/>
    <w:rsid w:val="00194A81"/>
    <w:rsid w:val="00195291"/>
    <w:rsid w:val="001954A4"/>
    <w:rsid w:val="0019578E"/>
    <w:rsid w:val="00195AF1"/>
    <w:rsid w:val="00195C61"/>
    <w:rsid w:val="00196ADE"/>
    <w:rsid w:val="00196DC9"/>
    <w:rsid w:val="00197C71"/>
    <w:rsid w:val="001A03A4"/>
    <w:rsid w:val="001A0451"/>
    <w:rsid w:val="001A08BA"/>
    <w:rsid w:val="001A13CE"/>
    <w:rsid w:val="001A19B7"/>
    <w:rsid w:val="001A1B22"/>
    <w:rsid w:val="001A2C6D"/>
    <w:rsid w:val="001A2E0E"/>
    <w:rsid w:val="001A2E93"/>
    <w:rsid w:val="001A36C6"/>
    <w:rsid w:val="001A37F3"/>
    <w:rsid w:val="001A3BF9"/>
    <w:rsid w:val="001A4074"/>
    <w:rsid w:val="001A46B8"/>
    <w:rsid w:val="001A4BF4"/>
    <w:rsid w:val="001A4C76"/>
    <w:rsid w:val="001A4D91"/>
    <w:rsid w:val="001A527C"/>
    <w:rsid w:val="001A54E5"/>
    <w:rsid w:val="001A54E9"/>
    <w:rsid w:val="001A65B8"/>
    <w:rsid w:val="001A71AB"/>
    <w:rsid w:val="001B0697"/>
    <w:rsid w:val="001B0BD8"/>
    <w:rsid w:val="001B0C7C"/>
    <w:rsid w:val="001B129B"/>
    <w:rsid w:val="001B23CE"/>
    <w:rsid w:val="001B290D"/>
    <w:rsid w:val="001B2916"/>
    <w:rsid w:val="001B29B3"/>
    <w:rsid w:val="001B3087"/>
    <w:rsid w:val="001B3284"/>
    <w:rsid w:val="001B35A1"/>
    <w:rsid w:val="001B43C0"/>
    <w:rsid w:val="001B46BD"/>
    <w:rsid w:val="001B483F"/>
    <w:rsid w:val="001B49B6"/>
    <w:rsid w:val="001B5742"/>
    <w:rsid w:val="001B58B9"/>
    <w:rsid w:val="001B5EB4"/>
    <w:rsid w:val="001B67AB"/>
    <w:rsid w:val="001B7D95"/>
    <w:rsid w:val="001C044A"/>
    <w:rsid w:val="001C0F2A"/>
    <w:rsid w:val="001C1449"/>
    <w:rsid w:val="001C1665"/>
    <w:rsid w:val="001C166E"/>
    <w:rsid w:val="001C1A76"/>
    <w:rsid w:val="001C2D24"/>
    <w:rsid w:val="001C2F49"/>
    <w:rsid w:val="001C3019"/>
    <w:rsid w:val="001C3173"/>
    <w:rsid w:val="001C38EE"/>
    <w:rsid w:val="001C3C30"/>
    <w:rsid w:val="001C40FC"/>
    <w:rsid w:val="001C4A7C"/>
    <w:rsid w:val="001C588F"/>
    <w:rsid w:val="001C5A82"/>
    <w:rsid w:val="001C6929"/>
    <w:rsid w:val="001C718F"/>
    <w:rsid w:val="001C72CE"/>
    <w:rsid w:val="001C7AA4"/>
    <w:rsid w:val="001C7BB2"/>
    <w:rsid w:val="001D0A2A"/>
    <w:rsid w:val="001D0FB2"/>
    <w:rsid w:val="001D1138"/>
    <w:rsid w:val="001D1A81"/>
    <w:rsid w:val="001D1B27"/>
    <w:rsid w:val="001D1ED2"/>
    <w:rsid w:val="001D21D7"/>
    <w:rsid w:val="001D2B90"/>
    <w:rsid w:val="001D3CA5"/>
    <w:rsid w:val="001D4D48"/>
    <w:rsid w:val="001D5597"/>
    <w:rsid w:val="001D55D6"/>
    <w:rsid w:val="001D5663"/>
    <w:rsid w:val="001D56E1"/>
    <w:rsid w:val="001D60D1"/>
    <w:rsid w:val="001D6227"/>
    <w:rsid w:val="001D62B8"/>
    <w:rsid w:val="001D63E7"/>
    <w:rsid w:val="001D731B"/>
    <w:rsid w:val="001D7953"/>
    <w:rsid w:val="001D7C62"/>
    <w:rsid w:val="001D7E1D"/>
    <w:rsid w:val="001E055E"/>
    <w:rsid w:val="001E0680"/>
    <w:rsid w:val="001E0C39"/>
    <w:rsid w:val="001E1440"/>
    <w:rsid w:val="001E18C0"/>
    <w:rsid w:val="001E18F1"/>
    <w:rsid w:val="001E1D0B"/>
    <w:rsid w:val="001E1D50"/>
    <w:rsid w:val="001E21A2"/>
    <w:rsid w:val="001E244B"/>
    <w:rsid w:val="001E25B8"/>
    <w:rsid w:val="001E26B4"/>
    <w:rsid w:val="001E2AF1"/>
    <w:rsid w:val="001E3233"/>
    <w:rsid w:val="001E46BE"/>
    <w:rsid w:val="001E5A80"/>
    <w:rsid w:val="001E5BED"/>
    <w:rsid w:val="001E65EF"/>
    <w:rsid w:val="001E7573"/>
    <w:rsid w:val="001E766E"/>
    <w:rsid w:val="001E7A9A"/>
    <w:rsid w:val="001E7EF1"/>
    <w:rsid w:val="001F0536"/>
    <w:rsid w:val="001F0B99"/>
    <w:rsid w:val="001F1248"/>
    <w:rsid w:val="001F1522"/>
    <w:rsid w:val="001F1A24"/>
    <w:rsid w:val="001F2BBF"/>
    <w:rsid w:val="001F2CF2"/>
    <w:rsid w:val="001F2FDA"/>
    <w:rsid w:val="001F3943"/>
    <w:rsid w:val="001F3BCF"/>
    <w:rsid w:val="001F447E"/>
    <w:rsid w:val="001F4F55"/>
    <w:rsid w:val="001F5CF9"/>
    <w:rsid w:val="001F5D16"/>
    <w:rsid w:val="001F6EE4"/>
    <w:rsid w:val="001F6FE5"/>
    <w:rsid w:val="001F7A4A"/>
    <w:rsid w:val="001F7E10"/>
    <w:rsid w:val="0020021C"/>
    <w:rsid w:val="00200E65"/>
    <w:rsid w:val="00200F4D"/>
    <w:rsid w:val="002013D7"/>
    <w:rsid w:val="0020169D"/>
    <w:rsid w:val="002016D8"/>
    <w:rsid w:val="00201FA9"/>
    <w:rsid w:val="00202271"/>
    <w:rsid w:val="0020299E"/>
    <w:rsid w:val="0020309F"/>
    <w:rsid w:val="00203FC9"/>
    <w:rsid w:val="002045C1"/>
    <w:rsid w:val="00204686"/>
    <w:rsid w:val="002049A6"/>
    <w:rsid w:val="00204B7F"/>
    <w:rsid w:val="00204C4A"/>
    <w:rsid w:val="00205531"/>
    <w:rsid w:val="00205A13"/>
    <w:rsid w:val="00206028"/>
    <w:rsid w:val="00206A77"/>
    <w:rsid w:val="0021082A"/>
    <w:rsid w:val="002114B0"/>
    <w:rsid w:val="002119EE"/>
    <w:rsid w:val="002125E4"/>
    <w:rsid w:val="002129F2"/>
    <w:rsid w:val="00212A53"/>
    <w:rsid w:val="00212AE3"/>
    <w:rsid w:val="00212D30"/>
    <w:rsid w:val="002131FD"/>
    <w:rsid w:val="00213337"/>
    <w:rsid w:val="00213AB5"/>
    <w:rsid w:val="00214A7B"/>
    <w:rsid w:val="00215419"/>
    <w:rsid w:val="002159EF"/>
    <w:rsid w:val="00215E17"/>
    <w:rsid w:val="00215F5F"/>
    <w:rsid w:val="00216079"/>
    <w:rsid w:val="0021608D"/>
    <w:rsid w:val="002165EA"/>
    <w:rsid w:val="00216BAD"/>
    <w:rsid w:val="00216DFF"/>
    <w:rsid w:val="00216E59"/>
    <w:rsid w:val="00216E9F"/>
    <w:rsid w:val="002201F7"/>
    <w:rsid w:val="00220521"/>
    <w:rsid w:val="002206B7"/>
    <w:rsid w:val="00220845"/>
    <w:rsid w:val="00220863"/>
    <w:rsid w:val="00221532"/>
    <w:rsid w:val="00221767"/>
    <w:rsid w:val="00221CFA"/>
    <w:rsid w:val="002224BC"/>
    <w:rsid w:val="00223076"/>
    <w:rsid w:val="002236EF"/>
    <w:rsid w:val="00223B95"/>
    <w:rsid w:val="00224321"/>
    <w:rsid w:val="00224AA1"/>
    <w:rsid w:val="00224E2D"/>
    <w:rsid w:val="00225B6F"/>
    <w:rsid w:val="00226643"/>
    <w:rsid w:val="00226CA6"/>
    <w:rsid w:val="00226E8F"/>
    <w:rsid w:val="00226F71"/>
    <w:rsid w:val="00226F8C"/>
    <w:rsid w:val="00227ACE"/>
    <w:rsid w:val="00227FB6"/>
    <w:rsid w:val="002300C9"/>
    <w:rsid w:val="0023012F"/>
    <w:rsid w:val="002305BC"/>
    <w:rsid w:val="00230A49"/>
    <w:rsid w:val="0023121F"/>
    <w:rsid w:val="002315F5"/>
    <w:rsid w:val="00231A33"/>
    <w:rsid w:val="00231A5E"/>
    <w:rsid w:val="00231D46"/>
    <w:rsid w:val="002324A2"/>
    <w:rsid w:val="00232E44"/>
    <w:rsid w:val="002335D6"/>
    <w:rsid w:val="00233708"/>
    <w:rsid w:val="00233911"/>
    <w:rsid w:val="0023477D"/>
    <w:rsid w:val="00234F4B"/>
    <w:rsid w:val="00235011"/>
    <w:rsid w:val="00235B2A"/>
    <w:rsid w:val="00235CF4"/>
    <w:rsid w:val="0023763A"/>
    <w:rsid w:val="002378B2"/>
    <w:rsid w:val="002378CA"/>
    <w:rsid w:val="00237DE6"/>
    <w:rsid w:val="0024191B"/>
    <w:rsid w:val="00242070"/>
    <w:rsid w:val="00242868"/>
    <w:rsid w:val="00242B08"/>
    <w:rsid w:val="00242B8C"/>
    <w:rsid w:val="00242F69"/>
    <w:rsid w:val="002439DC"/>
    <w:rsid w:val="00243C95"/>
    <w:rsid w:val="00244194"/>
    <w:rsid w:val="00244386"/>
    <w:rsid w:val="002447AF"/>
    <w:rsid w:val="002457D3"/>
    <w:rsid w:val="00246C87"/>
    <w:rsid w:val="00247346"/>
    <w:rsid w:val="00247A35"/>
    <w:rsid w:val="00247FF8"/>
    <w:rsid w:val="00251E45"/>
    <w:rsid w:val="002521DF"/>
    <w:rsid w:val="002523BE"/>
    <w:rsid w:val="0025240E"/>
    <w:rsid w:val="00253884"/>
    <w:rsid w:val="00253B6F"/>
    <w:rsid w:val="00254A6F"/>
    <w:rsid w:val="00254B30"/>
    <w:rsid w:val="00254C51"/>
    <w:rsid w:val="00255E36"/>
    <w:rsid w:val="00255EA4"/>
    <w:rsid w:val="0025675A"/>
    <w:rsid w:val="0025681C"/>
    <w:rsid w:val="00257063"/>
    <w:rsid w:val="0025727C"/>
    <w:rsid w:val="00257A8F"/>
    <w:rsid w:val="00257C81"/>
    <w:rsid w:val="002605E1"/>
    <w:rsid w:val="00260BAA"/>
    <w:rsid w:val="0026179D"/>
    <w:rsid w:val="00263A71"/>
    <w:rsid w:val="002642F8"/>
    <w:rsid w:val="002644F2"/>
    <w:rsid w:val="00264B90"/>
    <w:rsid w:val="00264CDC"/>
    <w:rsid w:val="00264E7E"/>
    <w:rsid w:val="00265A4B"/>
    <w:rsid w:val="00265C50"/>
    <w:rsid w:val="00265D38"/>
    <w:rsid w:val="002662D7"/>
    <w:rsid w:val="0026754F"/>
    <w:rsid w:val="002678A9"/>
    <w:rsid w:val="00267E03"/>
    <w:rsid w:val="00267F8B"/>
    <w:rsid w:val="0027060F"/>
    <w:rsid w:val="00270D20"/>
    <w:rsid w:val="00270EB0"/>
    <w:rsid w:val="00271246"/>
    <w:rsid w:val="0027309B"/>
    <w:rsid w:val="002732E9"/>
    <w:rsid w:val="0027348D"/>
    <w:rsid w:val="00273706"/>
    <w:rsid w:val="002740AE"/>
    <w:rsid w:val="00274B78"/>
    <w:rsid w:val="00274F4F"/>
    <w:rsid w:val="002755D0"/>
    <w:rsid w:val="002766AF"/>
    <w:rsid w:val="00276BC8"/>
    <w:rsid w:val="00277800"/>
    <w:rsid w:val="002810F3"/>
    <w:rsid w:val="0028165B"/>
    <w:rsid w:val="00281918"/>
    <w:rsid w:val="002826A9"/>
    <w:rsid w:val="00283CA7"/>
    <w:rsid w:val="00283E67"/>
    <w:rsid w:val="002840A3"/>
    <w:rsid w:val="0028420C"/>
    <w:rsid w:val="002844CE"/>
    <w:rsid w:val="00284575"/>
    <w:rsid w:val="002845A8"/>
    <w:rsid w:val="00284D49"/>
    <w:rsid w:val="00284EE3"/>
    <w:rsid w:val="002854AB"/>
    <w:rsid w:val="00285EEE"/>
    <w:rsid w:val="00285FBC"/>
    <w:rsid w:val="0028608A"/>
    <w:rsid w:val="0028622C"/>
    <w:rsid w:val="0028633E"/>
    <w:rsid w:val="0028659B"/>
    <w:rsid w:val="00286709"/>
    <w:rsid w:val="00286B52"/>
    <w:rsid w:val="00286F60"/>
    <w:rsid w:val="00287206"/>
    <w:rsid w:val="0028784D"/>
    <w:rsid w:val="00287A61"/>
    <w:rsid w:val="00287ACB"/>
    <w:rsid w:val="00287C2D"/>
    <w:rsid w:val="002908FA"/>
    <w:rsid w:val="00290E58"/>
    <w:rsid w:val="0029196E"/>
    <w:rsid w:val="00292C55"/>
    <w:rsid w:val="0029473A"/>
    <w:rsid w:val="002947CB"/>
    <w:rsid w:val="00294A71"/>
    <w:rsid w:val="00294CAF"/>
    <w:rsid w:val="00294FE6"/>
    <w:rsid w:val="002961B0"/>
    <w:rsid w:val="00296963"/>
    <w:rsid w:val="00296C54"/>
    <w:rsid w:val="0029787B"/>
    <w:rsid w:val="002A0DAB"/>
    <w:rsid w:val="002A26E5"/>
    <w:rsid w:val="002A289D"/>
    <w:rsid w:val="002A2BAB"/>
    <w:rsid w:val="002A3041"/>
    <w:rsid w:val="002A40FA"/>
    <w:rsid w:val="002A4699"/>
    <w:rsid w:val="002A56CA"/>
    <w:rsid w:val="002A6053"/>
    <w:rsid w:val="002A6273"/>
    <w:rsid w:val="002A6665"/>
    <w:rsid w:val="002A7313"/>
    <w:rsid w:val="002A7319"/>
    <w:rsid w:val="002B0401"/>
    <w:rsid w:val="002B083F"/>
    <w:rsid w:val="002B0F87"/>
    <w:rsid w:val="002B0F92"/>
    <w:rsid w:val="002B15B5"/>
    <w:rsid w:val="002B1BAA"/>
    <w:rsid w:val="002B26F5"/>
    <w:rsid w:val="002B2B1D"/>
    <w:rsid w:val="002B3200"/>
    <w:rsid w:val="002B39FC"/>
    <w:rsid w:val="002B3E1A"/>
    <w:rsid w:val="002B4799"/>
    <w:rsid w:val="002B4EA3"/>
    <w:rsid w:val="002B62E8"/>
    <w:rsid w:val="002B677D"/>
    <w:rsid w:val="002B7E9A"/>
    <w:rsid w:val="002B7F97"/>
    <w:rsid w:val="002C06BD"/>
    <w:rsid w:val="002C07A6"/>
    <w:rsid w:val="002C1408"/>
    <w:rsid w:val="002C1882"/>
    <w:rsid w:val="002C19C4"/>
    <w:rsid w:val="002C293D"/>
    <w:rsid w:val="002C2AD4"/>
    <w:rsid w:val="002C2E6C"/>
    <w:rsid w:val="002C3543"/>
    <w:rsid w:val="002C3799"/>
    <w:rsid w:val="002C3813"/>
    <w:rsid w:val="002C3D51"/>
    <w:rsid w:val="002C3F89"/>
    <w:rsid w:val="002C4D66"/>
    <w:rsid w:val="002C4F62"/>
    <w:rsid w:val="002C4FCB"/>
    <w:rsid w:val="002C55D9"/>
    <w:rsid w:val="002C778C"/>
    <w:rsid w:val="002D02A0"/>
    <w:rsid w:val="002D031A"/>
    <w:rsid w:val="002D0FEA"/>
    <w:rsid w:val="002D15E7"/>
    <w:rsid w:val="002D1820"/>
    <w:rsid w:val="002D1AA1"/>
    <w:rsid w:val="002D2747"/>
    <w:rsid w:val="002D2ADA"/>
    <w:rsid w:val="002D32A4"/>
    <w:rsid w:val="002D4422"/>
    <w:rsid w:val="002D455A"/>
    <w:rsid w:val="002D47C2"/>
    <w:rsid w:val="002D4E79"/>
    <w:rsid w:val="002D4FDB"/>
    <w:rsid w:val="002D5BF8"/>
    <w:rsid w:val="002D5D38"/>
    <w:rsid w:val="002D5DA4"/>
    <w:rsid w:val="002D74D5"/>
    <w:rsid w:val="002E001C"/>
    <w:rsid w:val="002E0DCA"/>
    <w:rsid w:val="002E1573"/>
    <w:rsid w:val="002E2192"/>
    <w:rsid w:val="002E22D2"/>
    <w:rsid w:val="002E24A7"/>
    <w:rsid w:val="002E35C2"/>
    <w:rsid w:val="002E3C4A"/>
    <w:rsid w:val="002E4E07"/>
    <w:rsid w:val="002E5078"/>
    <w:rsid w:val="002E50D4"/>
    <w:rsid w:val="002E5149"/>
    <w:rsid w:val="002E5A1E"/>
    <w:rsid w:val="002E6260"/>
    <w:rsid w:val="002E6430"/>
    <w:rsid w:val="002E6571"/>
    <w:rsid w:val="002E6A5A"/>
    <w:rsid w:val="002E73F0"/>
    <w:rsid w:val="002E7761"/>
    <w:rsid w:val="002E7D37"/>
    <w:rsid w:val="002F0396"/>
    <w:rsid w:val="002F0889"/>
    <w:rsid w:val="002F19CB"/>
    <w:rsid w:val="002F26F9"/>
    <w:rsid w:val="002F2C45"/>
    <w:rsid w:val="002F2ECE"/>
    <w:rsid w:val="002F38EA"/>
    <w:rsid w:val="002F3CF9"/>
    <w:rsid w:val="002F3D6C"/>
    <w:rsid w:val="002F42F5"/>
    <w:rsid w:val="002F4E4E"/>
    <w:rsid w:val="002F52B6"/>
    <w:rsid w:val="002F5A1C"/>
    <w:rsid w:val="002F6797"/>
    <w:rsid w:val="002F6893"/>
    <w:rsid w:val="002F7D10"/>
    <w:rsid w:val="00300FA3"/>
    <w:rsid w:val="0030125F"/>
    <w:rsid w:val="003017AC"/>
    <w:rsid w:val="003017CE"/>
    <w:rsid w:val="003019F9"/>
    <w:rsid w:val="00301D8A"/>
    <w:rsid w:val="00301F02"/>
    <w:rsid w:val="003020C4"/>
    <w:rsid w:val="00302489"/>
    <w:rsid w:val="0030297C"/>
    <w:rsid w:val="0030304C"/>
    <w:rsid w:val="003036BD"/>
    <w:rsid w:val="00303921"/>
    <w:rsid w:val="00303F31"/>
    <w:rsid w:val="0030443B"/>
    <w:rsid w:val="00304F3F"/>
    <w:rsid w:val="0030579D"/>
    <w:rsid w:val="003057D2"/>
    <w:rsid w:val="0030602B"/>
    <w:rsid w:val="00306815"/>
    <w:rsid w:val="00306878"/>
    <w:rsid w:val="0030688B"/>
    <w:rsid w:val="00307A82"/>
    <w:rsid w:val="00307E69"/>
    <w:rsid w:val="00310436"/>
    <w:rsid w:val="0031065D"/>
    <w:rsid w:val="00310C3A"/>
    <w:rsid w:val="00310E26"/>
    <w:rsid w:val="00310E5D"/>
    <w:rsid w:val="00311380"/>
    <w:rsid w:val="00311908"/>
    <w:rsid w:val="0031198A"/>
    <w:rsid w:val="00311A81"/>
    <w:rsid w:val="00311ABD"/>
    <w:rsid w:val="003130E6"/>
    <w:rsid w:val="00313212"/>
    <w:rsid w:val="00315E63"/>
    <w:rsid w:val="0031611B"/>
    <w:rsid w:val="00316AAB"/>
    <w:rsid w:val="00317311"/>
    <w:rsid w:val="00317999"/>
    <w:rsid w:val="0032035D"/>
    <w:rsid w:val="003208DB"/>
    <w:rsid w:val="00321509"/>
    <w:rsid w:val="003217CE"/>
    <w:rsid w:val="003217E0"/>
    <w:rsid w:val="00321D4A"/>
    <w:rsid w:val="00325B78"/>
    <w:rsid w:val="003260DF"/>
    <w:rsid w:val="003263BD"/>
    <w:rsid w:val="00326D5F"/>
    <w:rsid w:val="003275E5"/>
    <w:rsid w:val="00327D49"/>
    <w:rsid w:val="003302A6"/>
    <w:rsid w:val="00330A76"/>
    <w:rsid w:val="00330CE6"/>
    <w:rsid w:val="00330E0C"/>
    <w:rsid w:val="00331C9C"/>
    <w:rsid w:val="003321E3"/>
    <w:rsid w:val="0033229B"/>
    <w:rsid w:val="00332397"/>
    <w:rsid w:val="003323F4"/>
    <w:rsid w:val="00332C35"/>
    <w:rsid w:val="00333081"/>
    <w:rsid w:val="003336CC"/>
    <w:rsid w:val="00333868"/>
    <w:rsid w:val="00334995"/>
    <w:rsid w:val="003352D1"/>
    <w:rsid w:val="0033543C"/>
    <w:rsid w:val="00335F29"/>
    <w:rsid w:val="0033646E"/>
    <w:rsid w:val="00337A6C"/>
    <w:rsid w:val="00337AFC"/>
    <w:rsid w:val="00337F1B"/>
    <w:rsid w:val="00340A83"/>
    <w:rsid w:val="00340D02"/>
    <w:rsid w:val="00341014"/>
    <w:rsid w:val="0034123E"/>
    <w:rsid w:val="00341F62"/>
    <w:rsid w:val="0034234D"/>
    <w:rsid w:val="00342C0E"/>
    <w:rsid w:val="00342C2B"/>
    <w:rsid w:val="00342C39"/>
    <w:rsid w:val="00342DE0"/>
    <w:rsid w:val="00344A15"/>
    <w:rsid w:val="00344B6A"/>
    <w:rsid w:val="0034570E"/>
    <w:rsid w:val="00345B28"/>
    <w:rsid w:val="0034635B"/>
    <w:rsid w:val="00346B0C"/>
    <w:rsid w:val="00347510"/>
    <w:rsid w:val="0034751F"/>
    <w:rsid w:val="0034778E"/>
    <w:rsid w:val="00347D36"/>
    <w:rsid w:val="0035068E"/>
    <w:rsid w:val="00351474"/>
    <w:rsid w:val="00351628"/>
    <w:rsid w:val="00352278"/>
    <w:rsid w:val="00352C61"/>
    <w:rsid w:val="00352EA7"/>
    <w:rsid w:val="00353134"/>
    <w:rsid w:val="0035324B"/>
    <w:rsid w:val="003537C0"/>
    <w:rsid w:val="003537DA"/>
    <w:rsid w:val="00353A61"/>
    <w:rsid w:val="00353BF1"/>
    <w:rsid w:val="00353FB0"/>
    <w:rsid w:val="00354023"/>
    <w:rsid w:val="003545CA"/>
    <w:rsid w:val="00355160"/>
    <w:rsid w:val="003556B9"/>
    <w:rsid w:val="0035577C"/>
    <w:rsid w:val="00355B19"/>
    <w:rsid w:val="003563C7"/>
    <w:rsid w:val="00356917"/>
    <w:rsid w:val="00356F9A"/>
    <w:rsid w:val="00357F55"/>
    <w:rsid w:val="00360D30"/>
    <w:rsid w:val="00361220"/>
    <w:rsid w:val="003616DC"/>
    <w:rsid w:val="00361744"/>
    <w:rsid w:val="0036189D"/>
    <w:rsid w:val="00361CD0"/>
    <w:rsid w:val="0036209F"/>
    <w:rsid w:val="00362AD2"/>
    <w:rsid w:val="00362FCD"/>
    <w:rsid w:val="00363858"/>
    <w:rsid w:val="00364B7E"/>
    <w:rsid w:val="00364BFE"/>
    <w:rsid w:val="00364CFD"/>
    <w:rsid w:val="00365274"/>
    <w:rsid w:val="00365823"/>
    <w:rsid w:val="00365C47"/>
    <w:rsid w:val="00366146"/>
    <w:rsid w:val="00366218"/>
    <w:rsid w:val="003664D7"/>
    <w:rsid w:val="003664F1"/>
    <w:rsid w:val="0036650A"/>
    <w:rsid w:val="00366D6B"/>
    <w:rsid w:val="003701E1"/>
    <w:rsid w:val="00370A27"/>
    <w:rsid w:val="00370ACE"/>
    <w:rsid w:val="00370DAA"/>
    <w:rsid w:val="00371FE0"/>
    <w:rsid w:val="003726AF"/>
    <w:rsid w:val="0037395F"/>
    <w:rsid w:val="00373B73"/>
    <w:rsid w:val="00374864"/>
    <w:rsid w:val="00375B4D"/>
    <w:rsid w:val="0037611D"/>
    <w:rsid w:val="00376221"/>
    <w:rsid w:val="0037684A"/>
    <w:rsid w:val="00376C58"/>
    <w:rsid w:val="00376CD0"/>
    <w:rsid w:val="00376D63"/>
    <w:rsid w:val="00377083"/>
    <w:rsid w:val="0037794B"/>
    <w:rsid w:val="00380281"/>
    <w:rsid w:val="003816CA"/>
    <w:rsid w:val="003821C9"/>
    <w:rsid w:val="00382AAA"/>
    <w:rsid w:val="00382F47"/>
    <w:rsid w:val="0038310C"/>
    <w:rsid w:val="003837A4"/>
    <w:rsid w:val="00383AA2"/>
    <w:rsid w:val="0038489E"/>
    <w:rsid w:val="0038539F"/>
    <w:rsid w:val="003856DC"/>
    <w:rsid w:val="00385F88"/>
    <w:rsid w:val="003866A2"/>
    <w:rsid w:val="00386754"/>
    <w:rsid w:val="003867FB"/>
    <w:rsid w:val="00386F4A"/>
    <w:rsid w:val="00386FDA"/>
    <w:rsid w:val="00387C64"/>
    <w:rsid w:val="003907F2"/>
    <w:rsid w:val="00390864"/>
    <w:rsid w:val="00390C81"/>
    <w:rsid w:val="00391464"/>
    <w:rsid w:val="00391A6F"/>
    <w:rsid w:val="00391C00"/>
    <w:rsid w:val="00391D46"/>
    <w:rsid w:val="0039276D"/>
    <w:rsid w:val="00392E70"/>
    <w:rsid w:val="003945A9"/>
    <w:rsid w:val="003945AC"/>
    <w:rsid w:val="00394F99"/>
    <w:rsid w:val="00395294"/>
    <w:rsid w:val="00395327"/>
    <w:rsid w:val="00395333"/>
    <w:rsid w:val="0039546C"/>
    <w:rsid w:val="00396AC1"/>
    <w:rsid w:val="00396F54"/>
    <w:rsid w:val="0039759D"/>
    <w:rsid w:val="00397894"/>
    <w:rsid w:val="00397F36"/>
    <w:rsid w:val="003A09A9"/>
    <w:rsid w:val="003A0D4E"/>
    <w:rsid w:val="003A11EF"/>
    <w:rsid w:val="003A164C"/>
    <w:rsid w:val="003A20F9"/>
    <w:rsid w:val="003A2A22"/>
    <w:rsid w:val="003A2DFF"/>
    <w:rsid w:val="003A2F85"/>
    <w:rsid w:val="003A3243"/>
    <w:rsid w:val="003A346D"/>
    <w:rsid w:val="003A3B0E"/>
    <w:rsid w:val="003A45FA"/>
    <w:rsid w:val="003A4A90"/>
    <w:rsid w:val="003A54B0"/>
    <w:rsid w:val="003A63FD"/>
    <w:rsid w:val="003A67BF"/>
    <w:rsid w:val="003A6989"/>
    <w:rsid w:val="003A69E2"/>
    <w:rsid w:val="003A6FFC"/>
    <w:rsid w:val="003A782F"/>
    <w:rsid w:val="003B0488"/>
    <w:rsid w:val="003B05DC"/>
    <w:rsid w:val="003B0680"/>
    <w:rsid w:val="003B0D0E"/>
    <w:rsid w:val="003B19CC"/>
    <w:rsid w:val="003B1B89"/>
    <w:rsid w:val="003B2793"/>
    <w:rsid w:val="003B2DE6"/>
    <w:rsid w:val="003B3318"/>
    <w:rsid w:val="003B356D"/>
    <w:rsid w:val="003B4050"/>
    <w:rsid w:val="003B510E"/>
    <w:rsid w:val="003B52A4"/>
    <w:rsid w:val="003B67BE"/>
    <w:rsid w:val="003B7901"/>
    <w:rsid w:val="003B7BAD"/>
    <w:rsid w:val="003B7CF3"/>
    <w:rsid w:val="003C05BC"/>
    <w:rsid w:val="003C0DFA"/>
    <w:rsid w:val="003C0FCE"/>
    <w:rsid w:val="003C1994"/>
    <w:rsid w:val="003C1B3B"/>
    <w:rsid w:val="003C209D"/>
    <w:rsid w:val="003C26FB"/>
    <w:rsid w:val="003C3214"/>
    <w:rsid w:val="003C3B77"/>
    <w:rsid w:val="003C3F47"/>
    <w:rsid w:val="003C40F4"/>
    <w:rsid w:val="003C437E"/>
    <w:rsid w:val="003C4948"/>
    <w:rsid w:val="003C4C9F"/>
    <w:rsid w:val="003C55A4"/>
    <w:rsid w:val="003C5778"/>
    <w:rsid w:val="003C59B2"/>
    <w:rsid w:val="003C5DC9"/>
    <w:rsid w:val="003C5E9B"/>
    <w:rsid w:val="003C6501"/>
    <w:rsid w:val="003C68B8"/>
    <w:rsid w:val="003C6B7B"/>
    <w:rsid w:val="003C6EA2"/>
    <w:rsid w:val="003C7212"/>
    <w:rsid w:val="003C7E74"/>
    <w:rsid w:val="003D0559"/>
    <w:rsid w:val="003D07D5"/>
    <w:rsid w:val="003D12C0"/>
    <w:rsid w:val="003D14BF"/>
    <w:rsid w:val="003D1771"/>
    <w:rsid w:val="003D182A"/>
    <w:rsid w:val="003D1BA8"/>
    <w:rsid w:val="003D2ECD"/>
    <w:rsid w:val="003D301B"/>
    <w:rsid w:val="003D3171"/>
    <w:rsid w:val="003D364B"/>
    <w:rsid w:val="003D483D"/>
    <w:rsid w:val="003D66FB"/>
    <w:rsid w:val="003D7367"/>
    <w:rsid w:val="003E192D"/>
    <w:rsid w:val="003E2D0A"/>
    <w:rsid w:val="003E3411"/>
    <w:rsid w:val="003E3716"/>
    <w:rsid w:val="003E3DBE"/>
    <w:rsid w:val="003E3E75"/>
    <w:rsid w:val="003E408F"/>
    <w:rsid w:val="003E44F7"/>
    <w:rsid w:val="003E4EC6"/>
    <w:rsid w:val="003E5EE6"/>
    <w:rsid w:val="003E6E99"/>
    <w:rsid w:val="003E7225"/>
    <w:rsid w:val="003F032D"/>
    <w:rsid w:val="003F0431"/>
    <w:rsid w:val="003F089B"/>
    <w:rsid w:val="003F0F05"/>
    <w:rsid w:val="003F1653"/>
    <w:rsid w:val="003F16A6"/>
    <w:rsid w:val="003F1B3F"/>
    <w:rsid w:val="003F23BC"/>
    <w:rsid w:val="003F276A"/>
    <w:rsid w:val="003F285D"/>
    <w:rsid w:val="003F28F8"/>
    <w:rsid w:val="003F2A96"/>
    <w:rsid w:val="003F2E64"/>
    <w:rsid w:val="003F3AD5"/>
    <w:rsid w:val="003F43DD"/>
    <w:rsid w:val="003F4EFD"/>
    <w:rsid w:val="003F58D3"/>
    <w:rsid w:val="003F5C95"/>
    <w:rsid w:val="003F6D53"/>
    <w:rsid w:val="003F7BFD"/>
    <w:rsid w:val="003F7F31"/>
    <w:rsid w:val="003F7F81"/>
    <w:rsid w:val="00400002"/>
    <w:rsid w:val="00400121"/>
    <w:rsid w:val="00400ED1"/>
    <w:rsid w:val="00401376"/>
    <w:rsid w:val="004015D8"/>
    <w:rsid w:val="00402D28"/>
    <w:rsid w:val="004031A3"/>
    <w:rsid w:val="004033AA"/>
    <w:rsid w:val="00405136"/>
    <w:rsid w:val="00405270"/>
    <w:rsid w:val="0040614C"/>
    <w:rsid w:val="00407420"/>
    <w:rsid w:val="0040747D"/>
    <w:rsid w:val="004106A9"/>
    <w:rsid w:val="00410ABB"/>
    <w:rsid w:val="0041187F"/>
    <w:rsid w:val="0041263B"/>
    <w:rsid w:val="00412C6C"/>
    <w:rsid w:val="00413151"/>
    <w:rsid w:val="00413611"/>
    <w:rsid w:val="00414079"/>
    <w:rsid w:val="00414134"/>
    <w:rsid w:val="004164F8"/>
    <w:rsid w:val="0041663C"/>
    <w:rsid w:val="00416698"/>
    <w:rsid w:val="00417246"/>
    <w:rsid w:val="004174D3"/>
    <w:rsid w:val="004203F4"/>
    <w:rsid w:val="00420C8B"/>
    <w:rsid w:val="004213CA"/>
    <w:rsid w:val="00421D89"/>
    <w:rsid w:val="00421F23"/>
    <w:rsid w:val="00421F3F"/>
    <w:rsid w:val="00422B49"/>
    <w:rsid w:val="00422FA0"/>
    <w:rsid w:val="00423305"/>
    <w:rsid w:val="0042396C"/>
    <w:rsid w:val="004257DC"/>
    <w:rsid w:val="00425A25"/>
    <w:rsid w:val="00425ECF"/>
    <w:rsid w:val="00426680"/>
    <w:rsid w:val="00426967"/>
    <w:rsid w:val="00426B2F"/>
    <w:rsid w:val="00426F9B"/>
    <w:rsid w:val="004272C7"/>
    <w:rsid w:val="004276F0"/>
    <w:rsid w:val="00427848"/>
    <w:rsid w:val="00427D59"/>
    <w:rsid w:val="004307F4"/>
    <w:rsid w:val="00430988"/>
    <w:rsid w:val="00430C5E"/>
    <w:rsid w:val="00432010"/>
    <w:rsid w:val="004320AA"/>
    <w:rsid w:val="00432874"/>
    <w:rsid w:val="00432A38"/>
    <w:rsid w:val="004341DC"/>
    <w:rsid w:val="0043488F"/>
    <w:rsid w:val="00434D10"/>
    <w:rsid w:val="00434D2F"/>
    <w:rsid w:val="0043598F"/>
    <w:rsid w:val="00435D1D"/>
    <w:rsid w:val="00436218"/>
    <w:rsid w:val="00437A16"/>
    <w:rsid w:val="00437D1B"/>
    <w:rsid w:val="004402AF"/>
    <w:rsid w:val="00441777"/>
    <w:rsid w:val="0044195D"/>
    <w:rsid w:val="00441A31"/>
    <w:rsid w:val="00442A44"/>
    <w:rsid w:val="00442C55"/>
    <w:rsid w:val="00442E78"/>
    <w:rsid w:val="0044313E"/>
    <w:rsid w:val="00443ECA"/>
    <w:rsid w:val="00444939"/>
    <w:rsid w:val="004450CA"/>
    <w:rsid w:val="00445ED8"/>
    <w:rsid w:val="00445F2C"/>
    <w:rsid w:val="0044658C"/>
    <w:rsid w:val="00446783"/>
    <w:rsid w:val="004476AB"/>
    <w:rsid w:val="004476C3"/>
    <w:rsid w:val="004507F8"/>
    <w:rsid w:val="00451039"/>
    <w:rsid w:val="00451409"/>
    <w:rsid w:val="00451D03"/>
    <w:rsid w:val="004522F1"/>
    <w:rsid w:val="004528F9"/>
    <w:rsid w:val="00452932"/>
    <w:rsid w:val="00452F96"/>
    <w:rsid w:val="00453427"/>
    <w:rsid w:val="004534E4"/>
    <w:rsid w:val="00453609"/>
    <w:rsid w:val="0045367F"/>
    <w:rsid w:val="0045439E"/>
    <w:rsid w:val="00455111"/>
    <w:rsid w:val="0045556F"/>
    <w:rsid w:val="00455A85"/>
    <w:rsid w:val="00455F01"/>
    <w:rsid w:val="00456CFE"/>
    <w:rsid w:val="004570C0"/>
    <w:rsid w:val="00457152"/>
    <w:rsid w:val="0046018E"/>
    <w:rsid w:val="00460626"/>
    <w:rsid w:val="004606F8"/>
    <w:rsid w:val="00460C9B"/>
    <w:rsid w:val="00460CB7"/>
    <w:rsid w:val="00461917"/>
    <w:rsid w:val="00461B19"/>
    <w:rsid w:val="004643E3"/>
    <w:rsid w:val="004647A7"/>
    <w:rsid w:val="00464DE4"/>
    <w:rsid w:val="004652AA"/>
    <w:rsid w:val="00465B64"/>
    <w:rsid w:val="0046606D"/>
    <w:rsid w:val="00466399"/>
    <w:rsid w:val="004670E1"/>
    <w:rsid w:val="004671F7"/>
    <w:rsid w:val="00467AC5"/>
    <w:rsid w:val="00467AE7"/>
    <w:rsid w:val="00467E6C"/>
    <w:rsid w:val="00467FB0"/>
    <w:rsid w:val="0047038D"/>
    <w:rsid w:val="004704FF"/>
    <w:rsid w:val="00470ED6"/>
    <w:rsid w:val="0047183C"/>
    <w:rsid w:val="0047364E"/>
    <w:rsid w:val="004739B4"/>
    <w:rsid w:val="00473FCB"/>
    <w:rsid w:val="004744AC"/>
    <w:rsid w:val="00474ECA"/>
    <w:rsid w:val="0047504B"/>
    <w:rsid w:val="0047554F"/>
    <w:rsid w:val="004758AF"/>
    <w:rsid w:val="004760A0"/>
    <w:rsid w:val="00476138"/>
    <w:rsid w:val="0047737C"/>
    <w:rsid w:val="00477384"/>
    <w:rsid w:val="00477D0F"/>
    <w:rsid w:val="00480225"/>
    <w:rsid w:val="0048043D"/>
    <w:rsid w:val="00480468"/>
    <w:rsid w:val="0048049D"/>
    <w:rsid w:val="0048079F"/>
    <w:rsid w:val="00480E44"/>
    <w:rsid w:val="00481679"/>
    <w:rsid w:val="00481F6F"/>
    <w:rsid w:val="00482028"/>
    <w:rsid w:val="004825B8"/>
    <w:rsid w:val="00482785"/>
    <w:rsid w:val="00483124"/>
    <w:rsid w:val="00483196"/>
    <w:rsid w:val="00483B4C"/>
    <w:rsid w:val="00483BDD"/>
    <w:rsid w:val="004847BD"/>
    <w:rsid w:val="00484889"/>
    <w:rsid w:val="004853C3"/>
    <w:rsid w:val="004859D5"/>
    <w:rsid w:val="0048690F"/>
    <w:rsid w:val="00486CA6"/>
    <w:rsid w:val="004871A2"/>
    <w:rsid w:val="004871FE"/>
    <w:rsid w:val="00487F21"/>
    <w:rsid w:val="00490226"/>
    <w:rsid w:val="00490468"/>
    <w:rsid w:val="004906A8"/>
    <w:rsid w:val="00490E02"/>
    <w:rsid w:val="00491455"/>
    <w:rsid w:val="00492481"/>
    <w:rsid w:val="004926A2"/>
    <w:rsid w:val="004930B3"/>
    <w:rsid w:val="00493FE5"/>
    <w:rsid w:val="00494132"/>
    <w:rsid w:val="00494CFC"/>
    <w:rsid w:val="00495614"/>
    <w:rsid w:val="004958F0"/>
    <w:rsid w:val="00496AC7"/>
    <w:rsid w:val="00496FB1"/>
    <w:rsid w:val="00496FF8"/>
    <w:rsid w:val="004972B5"/>
    <w:rsid w:val="004978A9"/>
    <w:rsid w:val="00497DFF"/>
    <w:rsid w:val="00497F88"/>
    <w:rsid w:val="004A01C6"/>
    <w:rsid w:val="004A02DA"/>
    <w:rsid w:val="004A0692"/>
    <w:rsid w:val="004A11D3"/>
    <w:rsid w:val="004A1440"/>
    <w:rsid w:val="004A160F"/>
    <w:rsid w:val="004A183A"/>
    <w:rsid w:val="004A2798"/>
    <w:rsid w:val="004A2AFB"/>
    <w:rsid w:val="004A3858"/>
    <w:rsid w:val="004A39D0"/>
    <w:rsid w:val="004A43BE"/>
    <w:rsid w:val="004A4482"/>
    <w:rsid w:val="004A4670"/>
    <w:rsid w:val="004A491B"/>
    <w:rsid w:val="004A4DB4"/>
    <w:rsid w:val="004A6F01"/>
    <w:rsid w:val="004A7595"/>
    <w:rsid w:val="004A79BD"/>
    <w:rsid w:val="004A7B20"/>
    <w:rsid w:val="004B000D"/>
    <w:rsid w:val="004B04B9"/>
    <w:rsid w:val="004B1A82"/>
    <w:rsid w:val="004B1E4B"/>
    <w:rsid w:val="004B25EB"/>
    <w:rsid w:val="004B2CDE"/>
    <w:rsid w:val="004B3D3B"/>
    <w:rsid w:val="004B42D5"/>
    <w:rsid w:val="004B42EE"/>
    <w:rsid w:val="004B46A7"/>
    <w:rsid w:val="004B561B"/>
    <w:rsid w:val="004B6DEB"/>
    <w:rsid w:val="004B7882"/>
    <w:rsid w:val="004C01AC"/>
    <w:rsid w:val="004C03D3"/>
    <w:rsid w:val="004C0467"/>
    <w:rsid w:val="004C0A9F"/>
    <w:rsid w:val="004C13AF"/>
    <w:rsid w:val="004C147C"/>
    <w:rsid w:val="004C1761"/>
    <w:rsid w:val="004C29AC"/>
    <w:rsid w:val="004C309B"/>
    <w:rsid w:val="004C314C"/>
    <w:rsid w:val="004C3173"/>
    <w:rsid w:val="004C3D35"/>
    <w:rsid w:val="004C4312"/>
    <w:rsid w:val="004C4977"/>
    <w:rsid w:val="004C4B44"/>
    <w:rsid w:val="004C5013"/>
    <w:rsid w:val="004C5641"/>
    <w:rsid w:val="004C6758"/>
    <w:rsid w:val="004C6C6E"/>
    <w:rsid w:val="004C71F2"/>
    <w:rsid w:val="004C7439"/>
    <w:rsid w:val="004D0410"/>
    <w:rsid w:val="004D0850"/>
    <w:rsid w:val="004D0D43"/>
    <w:rsid w:val="004D126D"/>
    <w:rsid w:val="004D14AF"/>
    <w:rsid w:val="004D2016"/>
    <w:rsid w:val="004D221D"/>
    <w:rsid w:val="004D23E2"/>
    <w:rsid w:val="004D275C"/>
    <w:rsid w:val="004D2D1E"/>
    <w:rsid w:val="004D34A0"/>
    <w:rsid w:val="004D3B09"/>
    <w:rsid w:val="004D3D66"/>
    <w:rsid w:val="004D44FB"/>
    <w:rsid w:val="004D4D84"/>
    <w:rsid w:val="004D59DD"/>
    <w:rsid w:val="004D6A80"/>
    <w:rsid w:val="004D6ADD"/>
    <w:rsid w:val="004D6D55"/>
    <w:rsid w:val="004D78CB"/>
    <w:rsid w:val="004D7F73"/>
    <w:rsid w:val="004E0E64"/>
    <w:rsid w:val="004E1CF7"/>
    <w:rsid w:val="004E1D52"/>
    <w:rsid w:val="004E3088"/>
    <w:rsid w:val="004E31B4"/>
    <w:rsid w:val="004E383F"/>
    <w:rsid w:val="004E3CEA"/>
    <w:rsid w:val="004E485D"/>
    <w:rsid w:val="004E4FDC"/>
    <w:rsid w:val="004E57DB"/>
    <w:rsid w:val="004E5CD6"/>
    <w:rsid w:val="004E63E2"/>
    <w:rsid w:val="004E6485"/>
    <w:rsid w:val="004E65D7"/>
    <w:rsid w:val="004E66B3"/>
    <w:rsid w:val="004E7BF1"/>
    <w:rsid w:val="004E7DED"/>
    <w:rsid w:val="004F0704"/>
    <w:rsid w:val="004F0EC8"/>
    <w:rsid w:val="004F17DC"/>
    <w:rsid w:val="004F1F65"/>
    <w:rsid w:val="004F259B"/>
    <w:rsid w:val="004F26BB"/>
    <w:rsid w:val="004F297E"/>
    <w:rsid w:val="004F29DD"/>
    <w:rsid w:val="004F2CD8"/>
    <w:rsid w:val="004F307F"/>
    <w:rsid w:val="004F4647"/>
    <w:rsid w:val="004F5699"/>
    <w:rsid w:val="004F66AE"/>
    <w:rsid w:val="004F674E"/>
    <w:rsid w:val="004F7C4C"/>
    <w:rsid w:val="005004BD"/>
    <w:rsid w:val="005023E4"/>
    <w:rsid w:val="00502667"/>
    <w:rsid w:val="00502917"/>
    <w:rsid w:val="00502A02"/>
    <w:rsid w:val="00502E81"/>
    <w:rsid w:val="00503961"/>
    <w:rsid w:val="00503B9A"/>
    <w:rsid w:val="00504689"/>
    <w:rsid w:val="005051A4"/>
    <w:rsid w:val="005055C9"/>
    <w:rsid w:val="00505F1A"/>
    <w:rsid w:val="00506155"/>
    <w:rsid w:val="005065E0"/>
    <w:rsid w:val="005067FD"/>
    <w:rsid w:val="0051082D"/>
    <w:rsid w:val="0051148F"/>
    <w:rsid w:val="0051248A"/>
    <w:rsid w:val="00512D68"/>
    <w:rsid w:val="005137A8"/>
    <w:rsid w:val="00513DE4"/>
    <w:rsid w:val="00514792"/>
    <w:rsid w:val="005149D8"/>
    <w:rsid w:val="00514F02"/>
    <w:rsid w:val="005153D0"/>
    <w:rsid w:val="00515F9F"/>
    <w:rsid w:val="005161BA"/>
    <w:rsid w:val="005170FF"/>
    <w:rsid w:val="0051767B"/>
    <w:rsid w:val="005177E5"/>
    <w:rsid w:val="00517B9D"/>
    <w:rsid w:val="005202A0"/>
    <w:rsid w:val="005211F0"/>
    <w:rsid w:val="00521EB5"/>
    <w:rsid w:val="00521F85"/>
    <w:rsid w:val="005228D2"/>
    <w:rsid w:val="00522CEE"/>
    <w:rsid w:val="00523F5A"/>
    <w:rsid w:val="00524371"/>
    <w:rsid w:val="00524745"/>
    <w:rsid w:val="00524788"/>
    <w:rsid w:val="00524CBA"/>
    <w:rsid w:val="005253FF"/>
    <w:rsid w:val="00525772"/>
    <w:rsid w:val="00525C6C"/>
    <w:rsid w:val="00525D78"/>
    <w:rsid w:val="00526F16"/>
    <w:rsid w:val="005303C2"/>
    <w:rsid w:val="00530550"/>
    <w:rsid w:val="00530BBA"/>
    <w:rsid w:val="00530E92"/>
    <w:rsid w:val="00530EFA"/>
    <w:rsid w:val="005311FB"/>
    <w:rsid w:val="00531AE3"/>
    <w:rsid w:val="00531E17"/>
    <w:rsid w:val="005322E9"/>
    <w:rsid w:val="00532DE7"/>
    <w:rsid w:val="00533043"/>
    <w:rsid w:val="0053357C"/>
    <w:rsid w:val="005335BB"/>
    <w:rsid w:val="005339FB"/>
    <w:rsid w:val="005345D8"/>
    <w:rsid w:val="00535C88"/>
    <w:rsid w:val="00535E38"/>
    <w:rsid w:val="00536A5B"/>
    <w:rsid w:val="005372D7"/>
    <w:rsid w:val="005372DC"/>
    <w:rsid w:val="005379FF"/>
    <w:rsid w:val="00537B59"/>
    <w:rsid w:val="00537D40"/>
    <w:rsid w:val="00537DE4"/>
    <w:rsid w:val="00540080"/>
    <w:rsid w:val="00540325"/>
    <w:rsid w:val="00540C5A"/>
    <w:rsid w:val="00541BA7"/>
    <w:rsid w:val="00542CDA"/>
    <w:rsid w:val="00542F07"/>
    <w:rsid w:val="005435B6"/>
    <w:rsid w:val="00543914"/>
    <w:rsid w:val="00543CC1"/>
    <w:rsid w:val="00543EE0"/>
    <w:rsid w:val="00543F4C"/>
    <w:rsid w:val="005443B4"/>
    <w:rsid w:val="0054441F"/>
    <w:rsid w:val="005444A3"/>
    <w:rsid w:val="005449CC"/>
    <w:rsid w:val="00545CE5"/>
    <w:rsid w:val="005462AF"/>
    <w:rsid w:val="005466D7"/>
    <w:rsid w:val="005470D3"/>
    <w:rsid w:val="005471F1"/>
    <w:rsid w:val="00547A8D"/>
    <w:rsid w:val="005503FB"/>
    <w:rsid w:val="0055077E"/>
    <w:rsid w:val="0055088B"/>
    <w:rsid w:val="00550E17"/>
    <w:rsid w:val="0055107D"/>
    <w:rsid w:val="005516F2"/>
    <w:rsid w:val="00551D12"/>
    <w:rsid w:val="005522DC"/>
    <w:rsid w:val="00552D4F"/>
    <w:rsid w:val="00553177"/>
    <w:rsid w:val="005534FB"/>
    <w:rsid w:val="005536B8"/>
    <w:rsid w:val="00554356"/>
    <w:rsid w:val="00554499"/>
    <w:rsid w:val="00554622"/>
    <w:rsid w:val="00554830"/>
    <w:rsid w:val="00554F51"/>
    <w:rsid w:val="00555B19"/>
    <w:rsid w:val="00555D77"/>
    <w:rsid w:val="00555ED5"/>
    <w:rsid w:val="0055651B"/>
    <w:rsid w:val="005567D6"/>
    <w:rsid w:val="00556B8A"/>
    <w:rsid w:val="00556E80"/>
    <w:rsid w:val="0055705B"/>
    <w:rsid w:val="005572D9"/>
    <w:rsid w:val="00557DA3"/>
    <w:rsid w:val="00560FCE"/>
    <w:rsid w:val="005614EC"/>
    <w:rsid w:val="00561BFB"/>
    <w:rsid w:val="0056275E"/>
    <w:rsid w:val="005631E1"/>
    <w:rsid w:val="0056341F"/>
    <w:rsid w:val="005635A0"/>
    <w:rsid w:val="005637F1"/>
    <w:rsid w:val="00563CFA"/>
    <w:rsid w:val="005641E4"/>
    <w:rsid w:val="005650D1"/>
    <w:rsid w:val="005652B3"/>
    <w:rsid w:val="00565F9C"/>
    <w:rsid w:val="0056653C"/>
    <w:rsid w:val="005672A6"/>
    <w:rsid w:val="0056788F"/>
    <w:rsid w:val="00567C5F"/>
    <w:rsid w:val="00567C72"/>
    <w:rsid w:val="00567EBB"/>
    <w:rsid w:val="005704B5"/>
    <w:rsid w:val="00570871"/>
    <w:rsid w:val="00570F21"/>
    <w:rsid w:val="00570F8A"/>
    <w:rsid w:val="005710F5"/>
    <w:rsid w:val="0057137C"/>
    <w:rsid w:val="005719C7"/>
    <w:rsid w:val="00571E9C"/>
    <w:rsid w:val="00572136"/>
    <w:rsid w:val="0057283D"/>
    <w:rsid w:val="005729C2"/>
    <w:rsid w:val="0057376B"/>
    <w:rsid w:val="005739C2"/>
    <w:rsid w:val="00573E2C"/>
    <w:rsid w:val="00574275"/>
    <w:rsid w:val="0057467D"/>
    <w:rsid w:val="00576B3C"/>
    <w:rsid w:val="00577337"/>
    <w:rsid w:val="005774D9"/>
    <w:rsid w:val="0057763A"/>
    <w:rsid w:val="0058057A"/>
    <w:rsid w:val="005807CB"/>
    <w:rsid w:val="00580DCA"/>
    <w:rsid w:val="005813CC"/>
    <w:rsid w:val="0058198E"/>
    <w:rsid w:val="00582163"/>
    <w:rsid w:val="0058224B"/>
    <w:rsid w:val="005825BC"/>
    <w:rsid w:val="005828E9"/>
    <w:rsid w:val="0058398E"/>
    <w:rsid w:val="00583EA1"/>
    <w:rsid w:val="0058481A"/>
    <w:rsid w:val="0058496D"/>
    <w:rsid w:val="005856C7"/>
    <w:rsid w:val="0058575A"/>
    <w:rsid w:val="005863A8"/>
    <w:rsid w:val="005863F2"/>
    <w:rsid w:val="0058729F"/>
    <w:rsid w:val="00587E68"/>
    <w:rsid w:val="00590385"/>
    <w:rsid w:val="005903F0"/>
    <w:rsid w:val="00590AAD"/>
    <w:rsid w:val="00590ACC"/>
    <w:rsid w:val="00592812"/>
    <w:rsid w:val="00592D58"/>
    <w:rsid w:val="00592DE0"/>
    <w:rsid w:val="0059362F"/>
    <w:rsid w:val="0059447B"/>
    <w:rsid w:val="005953EB"/>
    <w:rsid w:val="005957AF"/>
    <w:rsid w:val="0059586C"/>
    <w:rsid w:val="00595DFA"/>
    <w:rsid w:val="005966D0"/>
    <w:rsid w:val="00597382"/>
    <w:rsid w:val="00597760"/>
    <w:rsid w:val="005A0BB7"/>
    <w:rsid w:val="005A11AA"/>
    <w:rsid w:val="005A157C"/>
    <w:rsid w:val="005A1914"/>
    <w:rsid w:val="005A2BF6"/>
    <w:rsid w:val="005A2DD9"/>
    <w:rsid w:val="005A32B1"/>
    <w:rsid w:val="005A3318"/>
    <w:rsid w:val="005A376B"/>
    <w:rsid w:val="005A39DA"/>
    <w:rsid w:val="005A39EA"/>
    <w:rsid w:val="005A470B"/>
    <w:rsid w:val="005A4D46"/>
    <w:rsid w:val="005A5423"/>
    <w:rsid w:val="005A559E"/>
    <w:rsid w:val="005A56E2"/>
    <w:rsid w:val="005A598C"/>
    <w:rsid w:val="005A5C7F"/>
    <w:rsid w:val="005A5F66"/>
    <w:rsid w:val="005A63FF"/>
    <w:rsid w:val="005A764C"/>
    <w:rsid w:val="005B257A"/>
    <w:rsid w:val="005B2E0F"/>
    <w:rsid w:val="005B2F7E"/>
    <w:rsid w:val="005B3A57"/>
    <w:rsid w:val="005B3E82"/>
    <w:rsid w:val="005B417A"/>
    <w:rsid w:val="005B42A6"/>
    <w:rsid w:val="005B4B1C"/>
    <w:rsid w:val="005B4D55"/>
    <w:rsid w:val="005B4FE4"/>
    <w:rsid w:val="005B50F3"/>
    <w:rsid w:val="005B5741"/>
    <w:rsid w:val="005B57AE"/>
    <w:rsid w:val="005B5B8A"/>
    <w:rsid w:val="005B72A1"/>
    <w:rsid w:val="005B74F9"/>
    <w:rsid w:val="005B7D0E"/>
    <w:rsid w:val="005C0320"/>
    <w:rsid w:val="005C0696"/>
    <w:rsid w:val="005C07C3"/>
    <w:rsid w:val="005C0A27"/>
    <w:rsid w:val="005C0D21"/>
    <w:rsid w:val="005C13FE"/>
    <w:rsid w:val="005C1A35"/>
    <w:rsid w:val="005C1CCF"/>
    <w:rsid w:val="005C250A"/>
    <w:rsid w:val="005C2A3D"/>
    <w:rsid w:val="005C315C"/>
    <w:rsid w:val="005C45DF"/>
    <w:rsid w:val="005C48D7"/>
    <w:rsid w:val="005C49C0"/>
    <w:rsid w:val="005C4ACA"/>
    <w:rsid w:val="005C4F34"/>
    <w:rsid w:val="005C4FE0"/>
    <w:rsid w:val="005C53E5"/>
    <w:rsid w:val="005C6435"/>
    <w:rsid w:val="005C6F0C"/>
    <w:rsid w:val="005C7C86"/>
    <w:rsid w:val="005D0ACA"/>
    <w:rsid w:val="005D0B4F"/>
    <w:rsid w:val="005D0E4D"/>
    <w:rsid w:val="005D1060"/>
    <w:rsid w:val="005D1631"/>
    <w:rsid w:val="005D24B5"/>
    <w:rsid w:val="005D2EE3"/>
    <w:rsid w:val="005D32C2"/>
    <w:rsid w:val="005D37F3"/>
    <w:rsid w:val="005D3BEF"/>
    <w:rsid w:val="005D4E75"/>
    <w:rsid w:val="005D4FD6"/>
    <w:rsid w:val="005D592A"/>
    <w:rsid w:val="005D5A1B"/>
    <w:rsid w:val="005D5DB1"/>
    <w:rsid w:val="005D7094"/>
    <w:rsid w:val="005E0398"/>
    <w:rsid w:val="005E0BF9"/>
    <w:rsid w:val="005E1613"/>
    <w:rsid w:val="005E255A"/>
    <w:rsid w:val="005E394B"/>
    <w:rsid w:val="005E3B1B"/>
    <w:rsid w:val="005E4072"/>
    <w:rsid w:val="005E4D6A"/>
    <w:rsid w:val="005E5472"/>
    <w:rsid w:val="005E5501"/>
    <w:rsid w:val="005E5596"/>
    <w:rsid w:val="005E55CC"/>
    <w:rsid w:val="005E5B3D"/>
    <w:rsid w:val="005E5E8B"/>
    <w:rsid w:val="005E5EEA"/>
    <w:rsid w:val="005E617D"/>
    <w:rsid w:val="005E6312"/>
    <w:rsid w:val="005E78B6"/>
    <w:rsid w:val="005E7F53"/>
    <w:rsid w:val="005F1326"/>
    <w:rsid w:val="005F14E8"/>
    <w:rsid w:val="005F1813"/>
    <w:rsid w:val="005F1954"/>
    <w:rsid w:val="005F24C6"/>
    <w:rsid w:val="005F2DBE"/>
    <w:rsid w:val="005F4510"/>
    <w:rsid w:val="005F48D8"/>
    <w:rsid w:val="005F52E9"/>
    <w:rsid w:val="005F6754"/>
    <w:rsid w:val="005F6C84"/>
    <w:rsid w:val="005F77F4"/>
    <w:rsid w:val="005F7DA4"/>
    <w:rsid w:val="006003DD"/>
    <w:rsid w:val="0060050E"/>
    <w:rsid w:val="00600A65"/>
    <w:rsid w:val="00600D2F"/>
    <w:rsid w:val="00600EE6"/>
    <w:rsid w:val="006012D2"/>
    <w:rsid w:val="00601A9B"/>
    <w:rsid w:val="00601B34"/>
    <w:rsid w:val="00601F77"/>
    <w:rsid w:val="006020AF"/>
    <w:rsid w:val="00602D06"/>
    <w:rsid w:val="00603B12"/>
    <w:rsid w:val="00603F0F"/>
    <w:rsid w:val="006041C0"/>
    <w:rsid w:val="00604AED"/>
    <w:rsid w:val="00604B65"/>
    <w:rsid w:val="006050D9"/>
    <w:rsid w:val="006058AF"/>
    <w:rsid w:val="00606160"/>
    <w:rsid w:val="00606213"/>
    <w:rsid w:val="00606627"/>
    <w:rsid w:val="00607535"/>
    <w:rsid w:val="006079CD"/>
    <w:rsid w:val="00607B0C"/>
    <w:rsid w:val="00607EEA"/>
    <w:rsid w:val="00607F83"/>
    <w:rsid w:val="00607F8C"/>
    <w:rsid w:val="00610C07"/>
    <w:rsid w:val="00610D38"/>
    <w:rsid w:val="00611254"/>
    <w:rsid w:val="00611A12"/>
    <w:rsid w:val="00611F3C"/>
    <w:rsid w:val="00612704"/>
    <w:rsid w:val="006128B0"/>
    <w:rsid w:val="00613E79"/>
    <w:rsid w:val="00613FC4"/>
    <w:rsid w:val="006142BE"/>
    <w:rsid w:val="00615690"/>
    <w:rsid w:val="006159E1"/>
    <w:rsid w:val="00615B55"/>
    <w:rsid w:val="00615D00"/>
    <w:rsid w:val="00615ECC"/>
    <w:rsid w:val="00615F8D"/>
    <w:rsid w:val="00616429"/>
    <w:rsid w:val="006179C2"/>
    <w:rsid w:val="006203BB"/>
    <w:rsid w:val="006204DB"/>
    <w:rsid w:val="00621415"/>
    <w:rsid w:val="00621522"/>
    <w:rsid w:val="00621728"/>
    <w:rsid w:val="006218AC"/>
    <w:rsid w:val="00621B07"/>
    <w:rsid w:val="00622043"/>
    <w:rsid w:val="006222D0"/>
    <w:rsid w:val="00623423"/>
    <w:rsid w:val="00623923"/>
    <w:rsid w:val="006239B8"/>
    <w:rsid w:val="00623AFC"/>
    <w:rsid w:val="006244D7"/>
    <w:rsid w:val="00624F39"/>
    <w:rsid w:val="00625AA4"/>
    <w:rsid w:val="00625C5E"/>
    <w:rsid w:val="006265F7"/>
    <w:rsid w:val="0062767C"/>
    <w:rsid w:val="006278A1"/>
    <w:rsid w:val="00627C2A"/>
    <w:rsid w:val="00627CF0"/>
    <w:rsid w:val="00630939"/>
    <w:rsid w:val="00630AFA"/>
    <w:rsid w:val="00630E84"/>
    <w:rsid w:val="006310D2"/>
    <w:rsid w:val="00631DAE"/>
    <w:rsid w:val="00633B57"/>
    <w:rsid w:val="00633EFA"/>
    <w:rsid w:val="00634D21"/>
    <w:rsid w:val="00636FAF"/>
    <w:rsid w:val="006377E7"/>
    <w:rsid w:val="00637D8F"/>
    <w:rsid w:val="00640F79"/>
    <w:rsid w:val="00641246"/>
    <w:rsid w:val="00641ACE"/>
    <w:rsid w:val="00641AE8"/>
    <w:rsid w:val="00641EE2"/>
    <w:rsid w:val="00641F90"/>
    <w:rsid w:val="006429EC"/>
    <w:rsid w:val="00642E21"/>
    <w:rsid w:val="00644195"/>
    <w:rsid w:val="00644328"/>
    <w:rsid w:val="00644339"/>
    <w:rsid w:val="00644AB1"/>
    <w:rsid w:val="00644DDD"/>
    <w:rsid w:val="00645344"/>
    <w:rsid w:val="00645A60"/>
    <w:rsid w:val="00645EBB"/>
    <w:rsid w:val="00646B5A"/>
    <w:rsid w:val="0064772D"/>
    <w:rsid w:val="00647E68"/>
    <w:rsid w:val="006505C7"/>
    <w:rsid w:val="0065089A"/>
    <w:rsid w:val="00650A41"/>
    <w:rsid w:val="00650E78"/>
    <w:rsid w:val="00651419"/>
    <w:rsid w:val="00651D1D"/>
    <w:rsid w:val="00652560"/>
    <w:rsid w:val="00652684"/>
    <w:rsid w:val="00653151"/>
    <w:rsid w:val="00653E67"/>
    <w:rsid w:val="00654B57"/>
    <w:rsid w:val="00654EDA"/>
    <w:rsid w:val="006556DA"/>
    <w:rsid w:val="006557CC"/>
    <w:rsid w:val="00655FED"/>
    <w:rsid w:val="00656001"/>
    <w:rsid w:val="0065685F"/>
    <w:rsid w:val="006568A3"/>
    <w:rsid w:val="00656EF6"/>
    <w:rsid w:val="006574B8"/>
    <w:rsid w:val="006575A4"/>
    <w:rsid w:val="00657621"/>
    <w:rsid w:val="006576F6"/>
    <w:rsid w:val="00657D87"/>
    <w:rsid w:val="00657E2D"/>
    <w:rsid w:val="0066043D"/>
    <w:rsid w:val="006609E8"/>
    <w:rsid w:val="00660A9A"/>
    <w:rsid w:val="00660CB0"/>
    <w:rsid w:val="006616E0"/>
    <w:rsid w:val="00662939"/>
    <w:rsid w:val="00662B05"/>
    <w:rsid w:val="0066312F"/>
    <w:rsid w:val="0066319A"/>
    <w:rsid w:val="006635A8"/>
    <w:rsid w:val="0066367F"/>
    <w:rsid w:val="00663F4A"/>
    <w:rsid w:val="006642A0"/>
    <w:rsid w:val="006645AB"/>
    <w:rsid w:val="006649EA"/>
    <w:rsid w:val="006653F7"/>
    <w:rsid w:val="00665688"/>
    <w:rsid w:val="0066642F"/>
    <w:rsid w:val="0066663D"/>
    <w:rsid w:val="006667E7"/>
    <w:rsid w:val="0066687B"/>
    <w:rsid w:val="00667B8B"/>
    <w:rsid w:val="006707E5"/>
    <w:rsid w:val="00671F2C"/>
    <w:rsid w:val="006721EA"/>
    <w:rsid w:val="0067252D"/>
    <w:rsid w:val="0067253D"/>
    <w:rsid w:val="006725B3"/>
    <w:rsid w:val="00672750"/>
    <w:rsid w:val="00672C5A"/>
    <w:rsid w:val="0067301F"/>
    <w:rsid w:val="00673125"/>
    <w:rsid w:val="00673151"/>
    <w:rsid w:val="00673780"/>
    <w:rsid w:val="006737B2"/>
    <w:rsid w:val="00674247"/>
    <w:rsid w:val="006744E7"/>
    <w:rsid w:val="00674FF7"/>
    <w:rsid w:val="00675126"/>
    <w:rsid w:val="0067529B"/>
    <w:rsid w:val="00675529"/>
    <w:rsid w:val="00675885"/>
    <w:rsid w:val="00675A28"/>
    <w:rsid w:val="00675C47"/>
    <w:rsid w:val="00675E90"/>
    <w:rsid w:val="00676854"/>
    <w:rsid w:val="00676B87"/>
    <w:rsid w:val="00677030"/>
    <w:rsid w:val="00677D10"/>
    <w:rsid w:val="00680AE3"/>
    <w:rsid w:val="006817AE"/>
    <w:rsid w:val="00682F5F"/>
    <w:rsid w:val="006835F4"/>
    <w:rsid w:val="0068365F"/>
    <w:rsid w:val="00685441"/>
    <w:rsid w:val="0068644A"/>
    <w:rsid w:val="00686AA9"/>
    <w:rsid w:val="00687040"/>
    <w:rsid w:val="00691564"/>
    <w:rsid w:val="00691917"/>
    <w:rsid w:val="00691CB3"/>
    <w:rsid w:val="0069283B"/>
    <w:rsid w:val="006931D2"/>
    <w:rsid w:val="00693371"/>
    <w:rsid w:val="00693714"/>
    <w:rsid w:val="00693837"/>
    <w:rsid w:val="00693A51"/>
    <w:rsid w:val="00693B12"/>
    <w:rsid w:val="006941AD"/>
    <w:rsid w:val="00695047"/>
    <w:rsid w:val="006950F4"/>
    <w:rsid w:val="00697625"/>
    <w:rsid w:val="00697C39"/>
    <w:rsid w:val="006A010D"/>
    <w:rsid w:val="006A0364"/>
    <w:rsid w:val="006A07A4"/>
    <w:rsid w:val="006A087B"/>
    <w:rsid w:val="006A0A18"/>
    <w:rsid w:val="006A0B41"/>
    <w:rsid w:val="006A15C0"/>
    <w:rsid w:val="006A3200"/>
    <w:rsid w:val="006A4337"/>
    <w:rsid w:val="006A4D38"/>
    <w:rsid w:val="006A5D43"/>
    <w:rsid w:val="006A620D"/>
    <w:rsid w:val="006A6FFA"/>
    <w:rsid w:val="006A730B"/>
    <w:rsid w:val="006B0613"/>
    <w:rsid w:val="006B2BBA"/>
    <w:rsid w:val="006B306B"/>
    <w:rsid w:val="006B3496"/>
    <w:rsid w:val="006B3A21"/>
    <w:rsid w:val="006B5036"/>
    <w:rsid w:val="006B6310"/>
    <w:rsid w:val="006B6A62"/>
    <w:rsid w:val="006B758A"/>
    <w:rsid w:val="006B7E79"/>
    <w:rsid w:val="006C087A"/>
    <w:rsid w:val="006C0E40"/>
    <w:rsid w:val="006C1203"/>
    <w:rsid w:val="006C13EB"/>
    <w:rsid w:val="006C1826"/>
    <w:rsid w:val="006C1CFA"/>
    <w:rsid w:val="006C2618"/>
    <w:rsid w:val="006C3A07"/>
    <w:rsid w:val="006C3B75"/>
    <w:rsid w:val="006C3EFC"/>
    <w:rsid w:val="006C4AAA"/>
    <w:rsid w:val="006C53D3"/>
    <w:rsid w:val="006C58F8"/>
    <w:rsid w:val="006C593B"/>
    <w:rsid w:val="006C5C6C"/>
    <w:rsid w:val="006C637B"/>
    <w:rsid w:val="006C64EE"/>
    <w:rsid w:val="006C69E5"/>
    <w:rsid w:val="006C6B16"/>
    <w:rsid w:val="006C70C5"/>
    <w:rsid w:val="006C7BDA"/>
    <w:rsid w:val="006D065C"/>
    <w:rsid w:val="006D06CE"/>
    <w:rsid w:val="006D11CF"/>
    <w:rsid w:val="006D1310"/>
    <w:rsid w:val="006D169B"/>
    <w:rsid w:val="006D17F0"/>
    <w:rsid w:val="006D1E1E"/>
    <w:rsid w:val="006D238F"/>
    <w:rsid w:val="006D270F"/>
    <w:rsid w:val="006D3237"/>
    <w:rsid w:val="006D32CC"/>
    <w:rsid w:val="006D34DB"/>
    <w:rsid w:val="006D3597"/>
    <w:rsid w:val="006D363A"/>
    <w:rsid w:val="006D3FBD"/>
    <w:rsid w:val="006D4005"/>
    <w:rsid w:val="006D4184"/>
    <w:rsid w:val="006D540B"/>
    <w:rsid w:val="006D5E08"/>
    <w:rsid w:val="006D60F8"/>
    <w:rsid w:val="006D6188"/>
    <w:rsid w:val="006D64B5"/>
    <w:rsid w:val="006D67B4"/>
    <w:rsid w:val="006D6972"/>
    <w:rsid w:val="006D6ED4"/>
    <w:rsid w:val="006D70C2"/>
    <w:rsid w:val="006D7AE1"/>
    <w:rsid w:val="006E16D1"/>
    <w:rsid w:val="006E1A4F"/>
    <w:rsid w:val="006E20BD"/>
    <w:rsid w:val="006E2508"/>
    <w:rsid w:val="006E28CB"/>
    <w:rsid w:val="006E32C5"/>
    <w:rsid w:val="006E3321"/>
    <w:rsid w:val="006E373F"/>
    <w:rsid w:val="006E3909"/>
    <w:rsid w:val="006E3B8E"/>
    <w:rsid w:val="006E3EE5"/>
    <w:rsid w:val="006E4029"/>
    <w:rsid w:val="006E49B5"/>
    <w:rsid w:val="006E5222"/>
    <w:rsid w:val="006E5FCF"/>
    <w:rsid w:val="006E628A"/>
    <w:rsid w:val="006E66E5"/>
    <w:rsid w:val="006E6E56"/>
    <w:rsid w:val="006E6E5B"/>
    <w:rsid w:val="006E735F"/>
    <w:rsid w:val="006E7379"/>
    <w:rsid w:val="006E7986"/>
    <w:rsid w:val="006F03A0"/>
    <w:rsid w:val="006F072B"/>
    <w:rsid w:val="006F1897"/>
    <w:rsid w:val="006F2172"/>
    <w:rsid w:val="006F2235"/>
    <w:rsid w:val="006F2E18"/>
    <w:rsid w:val="006F360B"/>
    <w:rsid w:val="006F4225"/>
    <w:rsid w:val="006F45B9"/>
    <w:rsid w:val="006F5104"/>
    <w:rsid w:val="006F631D"/>
    <w:rsid w:val="006F657A"/>
    <w:rsid w:val="006F68F5"/>
    <w:rsid w:val="006F6A97"/>
    <w:rsid w:val="006F6E43"/>
    <w:rsid w:val="006F777C"/>
    <w:rsid w:val="00700784"/>
    <w:rsid w:val="00700840"/>
    <w:rsid w:val="00700F88"/>
    <w:rsid w:val="00701329"/>
    <w:rsid w:val="0070199A"/>
    <w:rsid w:val="00702A9A"/>
    <w:rsid w:val="00703426"/>
    <w:rsid w:val="007034CB"/>
    <w:rsid w:val="0070379B"/>
    <w:rsid w:val="007045EC"/>
    <w:rsid w:val="00704779"/>
    <w:rsid w:val="0070486B"/>
    <w:rsid w:val="00704BC8"/>
    <w:rsid w:val="00704DDF"/>
    <w:rsid w:val="007057EA"/>
    <w:rsid w:val="00705CF4"/>
    <w:rsid w:val="00706913"/>
    <w:rsid w:val="00706995"/>
    <w:rsid w:val="00706D6E"/>
    <w:rsid w:val="00706E72"/>
    <w:rsid w:val="00707B68"/>
    <w:rsid w:val="0071189A"/>
    <w:rsid w:val="007119F4"/>
    <w:rsid w:val="007124B9"/>
    <w:rsid w:val="007126F7"/>
    <w:rsid w:val="00713CE7"/>
    <w:rsid w:val="007140B1"/>
    <w:rsid w:val="007144AB"/>
    <w:rsid w:val="007145C9"/>
    <w:rsid w:val="00714B46"/>
    <w:rsid w:val="00714C04"/>
    <w:rsid w:val="00714D19"/>
    <w:rsid w:val="00714E53"/>
    <w:rsid w:val="00714F95"/>
    <w:rsid w:val="00715295"/>
    <w:rsid w:val="007158DE"/>
    <w:rsid w:val="007160FA"/>
    <w:rsid w:val="00716286"/>
    <w:rsid w:val="00716827"/>
    <w:rsid w:val="00716CF7"/>
    <w:rsid w:val="00716E0D"/>
    <w:rsid w:val="00717006"/>
    <w:rsid w:val="00717266"/>
    <w:rsid w:val="0072106B"/>
    <w:rsid w:val="00721FA2"/>
    <w:rsid w:val="0072264F"/>
    <w:rsid w:val="00722B98"/>
    <w:rsid w:val="00722F24"/>
    <w:rsid w:val="00723446"/>
    <w:rsid w:val="00724198"/>
    <w:rsid w:val="00724A80"/>
    <w:rsid w:val="0072507C"/>
    <w:rsid w:val="00726047"/>
    <w:rsid w:val="0072616E"/>
    <w:rsid w:val="00726881"/>
    <w:rsid w:val="0072711E"/>
    <w:rsid w:val="0072775C"/>
    <w:rsid w:val="00727AE7"/>
    <w:rsid w:val="00727B05"/>
    <w:rsid w:val="00727EDB"/>
    <w:rsid w:val="007302DF"/>
    <w:rsid w:val="007305DF"/>
    <w:rsid w:val="007308ED"/>
    <w:rsid w:val="00730C40"/>
    <w:rsid w:val="00730E4B"/>
    <w:rsid w:val="00731001"/>
    <w:rsid w:val="00731D46"/>
    <w:rsid w:val="00731DE2"/>
    <w:rsid w:val="00732555"/>
    <w:rsid w:val="00732D60"/>
    <w:rsid w:val="00734DC3"/>
    <w:rsid w:val="00734EB6"/>
    <w:rsid w:val="00736286"/>
    <w:rsid w:val="0073666F"/>
    <w:rsid w:val="00736C5D"/>
    <w:rsid w:val="007372AD"/>
    <w:rsid w:val="0073794D"/>
    <w:rsid w:val="00737A96"/>
    <w:rsid w:val="00737D63"/>
    <w:rsid w:val="00740215"/>
    <w:rsid w:val="00740924"/>
    <w:rsid w:val="00740987"/>
    <w:rsid w:val="00741523"/>
    <w:rsid w:val="0074267F"/>
    <w:rsid w:val="00742E8D"/>
    <w:rsid w:val="0074363B"/>
    <w:rsid w:val="007440E4"/>
    <w:rsid w:val="00744AAB"/>
    <w:rsid w:val="00744EFC"/>
    <w:rsid w:val="0074512F"/>
    <w:rsid w:val="007452D4"/>
    <w:rsid w:val="007454A2"/>
    <w:rsid w:val="007457CA"/>
    <w:rsid w:val="007458D6"/>
    <w:rsid w:val="00745AF6"/>
    <w:rsid w:val="00745BAB"/>
    <w:rsid w:val="00745BCD"/>
    <w:rsid w:val="00745E54"/>
    <w:rsid w:val="00746ADC"/>
    <w:rsid w:val="00746DDE"/>
    <w:rsid w:val="00747603"/>
    <w:rsid w:val="00747CAB"/>
    <w:rsid w:val="007506D6"/>
    <w:rsid w:val="0075161F"/>
    <w:rsid w:val="00751CB6"/>
    <w:rsid w:val="00751E1A"/>
    <w:rsid w:val="00752557"/>
    <w:rsid w:val="007527E3"/>
    <w:rsid w:val="0075284A"/>
    <w:rsid w:val="00752E1E"/>
    <w:rsid w:val="00752E51"/>
    <w:rsid w:val="00752F03"/>
    <w:rsid w:val="00753FED"/>
    <w:rsid w:val="007569A6"/>
    <w:rsid w:val="00756EE0"/>
    <w:rsid w:val="00757988"/>
    <w:rsid w:val="00757C0A"/>
    <w:rsid w:val="007602C5"/>
    <w:rsid w:val="00760963"/>
    <w:rsid w:val="007613E6"/>
    <w:rsid w:val="0076168D"/>
    <w:rsid w:val="00761EE6"/>
    <w:rsid w:val="007623DE"/>
    <w:rsid w:val="00763001"/>
    <w:rsid w:val="007635E5"/>
    <w:rsid w:val="0076370F"/>
    <w:rsid w:val="00763980"/>
    <w:rsid w:val="007642D1"/>
    <w:rsid w:val="007655B3"/>
    <w:rsid w:val="007659A1"/>
    <w:rsid w:val="00765AA4"/>
    <w:rsid w:val="00765AB4"/>
    <w:rsid w:val="00766222"/>
    <w:rsid w:val="007674F9"/>
    <w:rsid w:val="00767976"/>
    <w:rsid w:val="00770901"/>
    <w:rsid w:val="00771A07"/>
    <w:rsid w:val="00771E57"/>
    <w:rsid w:val="0077232A"/>
    <w:rsid w:val="00772E6C"/>
    <w:rsid w:val="0077451F"/>
    <w:rsid w:val="007746FE"/>
    <w:rsid w:val="007754D0"/>
    <w:rsid w:val="0077598D"/>
    <w:rsid w:val="0077684A"/>
    <w:rsid w:val="007769D8"/>
    <w:rsid w:val="00776CB4"/>
    <w:rsid w:val="00776F13"/>
    <w:rsid w:val="007778D5"/>
    <w:rsid w:val="00777A39"/>
    <w:rsid w:val="00780AD6"/>
    <w:rsid w:val="00780FCA"/>
    <w:rsid w:val="00781947"/>
    <w:rsid w:val="0078222A"/>
    <w:rsid w:val="00783CFA"/>
    <w:rsid w:val="00783E1F"/>
    <w:rsid w:val="0078487F"/>
    <w:rsid w:val="007849C8"/>
    <w:rsid w:val="00784CD4"/>
    <w:rsid w:val="00784D9D"/>
    <w:rsid w:val="00784FC0"/>
    <w:rsid w:val="0078538B"/>
    <w:rsid w:val="007854BF"/>
    <w:rsid w:val="00786386"/>
    <w:rsid w:val="007863B7"/>
    <w:rsid w:val="00786436"/>
    <w:rsid w:val="007879AF"/>
    <w:rsid w:val="00787F48"/>
    <w:rsid w:val="007909AB"/>
    <w:rsid w:val="00791162"/>
    <w:rsid w:val="00791301"/>
    <w:rsid w:val="00792502"/>
    <w:rsid w:val="00792EAC"/>
    <w:rsid w:val="00793DF1"/>
    <w:rsid w:val="00793F1F"/>
    <w:rsid w:val="007941B4"/>
    <w:rsid w:val="007942FB"/>
    <w:rsid w:val="00794448"/>
    <w:rsid w:val="00794C5F"/>
    <w:rsid w:val="00794C6D"/>
    <w:rsid w:val="00794DEB"/>
    <w:rsid w:val="0079589C"/>
    <w:rsid w:val="00795DE7"/>
    <w:rsid w:val="00796304"/>
    <w:rsid w:val="00796B9E"/>
    <w:rsid w:val="00796E0D"/>
    <w:rsid w:val="007A00D2"/>
    <w:rsid w:val="007A07FE"/>
    <w:rsid w:val="007A116B"/>
    <w:rsid w:val="007A1387"/>
    <w:rsid w:val="007A1D85"/>
    <w:rsid w:val="007A2174"/>
    <w:rsid w:val="007A27ED"/>
    <w:rsid w:val="007A2B82"/>
    <w:rsid w:val="007A2E64"/>
    <w:rsid w:val="007A3D57"/>
    <w:rsid w:val="007A3EFB"/>
    <w:rsid w:val="007A4426"/>
    <w:rsid w:val="007A457B"/>
    <w:rsid w:val="007A4F6E"/>
    <w:rsid w:val="007A5645"/>
    <w:rsid w:val="007A662A"/>
    <w:rsid w:val="007A679F"/>
    <w:rsid w:val="007A67E4"/>
    <w:rsid w:val="007A7C34"/>
    <w:rsid w:val="007A7E0C"/>
    <w:rsid w:val="007B0079"/>
    <w:rsid w:val="007B527E"/>
    <w:rsid w:val="007B5651"/>
    <w:rsid w:val="007B5692"/>
    <w:rsid w:val="007B5752"/>
    <w:rsid w:val="007B5B26"/>
    <w:rsid w:val="007B5FFE"/>
    <w:rsid w:val="007B62D2"/>
    <w:rsid w:val="007B71BF"/>
    <w:rsid w:val="007B793D"/>
    <w:rsid w:val="007B7A88"/>
    <w:rsid w:val="007B7C6B"/>
    <w:rsid w:val="007B7E94"/>
    <w:rsid w:val="007C0285"/>
    <w:rsid w:val="007C0D09"/>
    <w:rsid w:val="007C15A3"/>
    <w:rsid w:val="007C1CF5"/>
    <w:rsid w:val="007C22D7"/>
    <w:rsid w:val="007C2627"/>
    <w:rsid w:val="007C299F"/>
    <w:rsid w:val="007C2F5E"/>
    <w:rsid w:val="007C3BFB"/>
    <w:rsid w:val="007C3C2F"/>
    <w:rsid w:val="007C4CDD"/>
    <w:rsid w:val="007C5671"/>
    <w:rsid w:val="007C5E86"/>
    <w:rsid w:val="007C6375"/>
    <w:rsid w:val="007C63EE"/>
    <w:rsid w:val="007C7644"/>
    <w:rsid w:val="007C7784"/>
    <w:rsid w:val="007C7AF2"/>
    <w:rsid w:val="007D07B1"/>
    <w:rsid w:val="007D23FC"/>
    <w:rsid w:val="007D2941"/>
    <w:rsid w:val="007D29B3"/>
    <w:rsid w:val="007D2C21"/>
    <w:rsid w:val="007D316C"/>
    <w:rsid w:val="007D3295"/>
    <w:rsid w:val="007D329B"/>
    <w:rsid w:val="007D348A"/>
    <w:rsid w:val="007D37C2"/>
    <w:rsid w:val="007D4020"/>
    <w:rsid w:val="007D435E"/>
    <w:rsid w:val="007D4A6E"/>
    <w:rsid w:val="007D564A"/>
    <w:rsid w:val="007D565F"/>
    <w:rsid w:val="007D5679"/>
    <w:rsid w:val="007D5A73"/>
    <w:rsid w:val="007D60CC"/>
    <w:rsid w:val="007D679D"/>
    <w:rsid w:val="007D6D53"/>
    <w:rsid w:val="007E14D4"/>
    <w:rsid w:val="007E178E"/>
    <w:rsid w:val="007E1F99"/>
    <w:rsid w:val="007E2632"/>
    <w:rsid w:val="007E27E0"/>
    <w:rsid w:val="007E2ACB"/>
    <w:rsid w:val="007E31C6"/>
    <w:rsid w:val="007E388B"/>
    <w:rsid w:val="007E3A9D"/>
    <w:rsid w:val="007E3C3E"/>
    <w:rsid w:val="007E3D1B"/>
    <w:rsid w:val="007E468C"/>
    <w:rsid w:val="007E4D0F"/>
    <w:rsid w:val="007E5FB3"/>
    <w:rsid w:val="007E6C66"/>
    <w:rsid w:val="007E7718"/>
    <w:rsid w:val="007E7AFA"/>
    <w:rsid w:val="007F0CFD"/>
    <w:rsid w:val="007F1072"/>
    <w:rsid w:val="007F2749"/>
    <w:rsid w:val="007F28EF"/>
    <w:rsid w:val="007F31F5"/>
    <w:rsid w:val="007F38B6"/>
    <w:rsid w:val="007F3B6A"/>
    <w:rsid w:val="007F4D7F"/>
    <w:rsid w:val="007F6337"/>
    <w:rsid w:val="007F63D9"/>
    <w:rsid w:val="007F6FFA"/>
    <w:rsid w:val="007F7059"/>
    <w:rsid w:val="007F7F29"/>
    <w:rsid w:val="0080001E"/>
    <w:rsid w:val="008004B1"/>
    <w:rsid w:val="00800AE4"/>
    <w:rsid w:val="00800ECB"/>
    <w:rsid w:val="00801D06"/>
    <w:rsid w:val="00802726"/>
    <w:rsid w:val="008039EE"/>
    <w:rsid w:val="00804C48"/>
    <w:rsid w:val="00805323"/>
    <w:rsid w:val="008058C6"/>
    <w:rsid w:val="008059B0"/>
    <w:rsid w:val="00805A7E"/>
    <w:rsid w:val="0080617B"/>
    <w:rsid w:val="008069B7"/>
    <w:rsid w:val="00806A5A"/>
    <w:rsid w:val="00806C82"/>
    <w:rsid w:val="00806DDA"/>
    <w:rsid w:val="00807202"/>
    <w:rsid w:val="008075B1"/>
    <w:rsid w:val="0080787E"/>
    <w:rsid w:val="00810035"/>
    <w:rsid w:val="00810F95"/>
    <w:rsid w:val="008115FA"/>
    <w:rsid w:val="008117D0"/>
    <w:rsid w:val="00813996"/>
    <w:rsid w:val="00814AD9"/>
    <w:rsid w:val="00815BF4"/>
    <w:rsid w:val="008160D8"/>
    <w:rsid w:val="00817576"/>
    <w:rsid w:val="00817608"/>
    <w:rsid w:val="008176A9"/>
    <w:rsid w:val="0081770E"/>
    <w:rsid w:val="008201D8"/>
    <w:rsid w:val="00820AF2"/>
    <w:rsid w:val="00820D46"/>
    <w:rsid w:val="008216B8"/>
    <w:rsid w:val="008219CA"/>
    <w:rsid w:val="00821E61"/>
    <w:rsid w:val="00822278"/>
    <w:rsid w:val="008226F7"/>
    <w:rsid w:val="0082289F"/>
    <w:rsid w:val="00822D17"/>
    <w:rsid w:val="008231FC"/>
    <w:rsid w:val="00823941"/>
    <w:rsid w:val="00823B43"/>
    <w:rsid w:val="00823D1C"/>
    <w:rsid w:val="0082452E"/>
    <w:rsid w:val="00824BEC"/>
    <w:rsid w:val="00824C1C"/>
    <w:rsid w:val="0082513D"/>
    <w:rsid w:val="0082560F"/>
    <w:rsid w:val="00826B44"/>
    <w:rsid w:val="00827583"/>
    <w:rsid w:val="00827A91"/>
    <w:rsid w:val="00830140"/>
    <w:rsid w:val="00830634"/>
    <w:rsid w:val="0083097B"/>
    <w:rsid w:val="00830AE3"/>
    <w:rsid w:val="00831727"/>
    <w:rsid w:val="008318C9"/>
    <w:rsid w:val="00831E6C"/>
    <w:rsid w:val="008320EA"/>
    <w:rsid w:val="00833317"/>
    <w:rsid w:val="00833337"/>
    <w:rsid w:val="00833554"/>
    <w:rsid w:val="00833B06"/>
    <w:rsid w:val="00834333"/>
    <w:rsid w:val="00834C1A"/>
    <w:rsid w:val="00835071"/>
    <w:rsid w:val="008355AA"/>
    <w:rsid w:val="00835966"/>
    <w:rsid w:val="00836000"/>
    <w:rsid w:val="00836455"/>
    <w:rsid w:val="00836EDA"/>
    <w:rsid w:val="00836FB8"/>
    <w:rsid w:val="00837AC7"/>
    <w:rsid w:val="00837C7E"/>
    <w:rsid w:val="00840130"/>
    <w:rsid w:val="00840B21"/>
    <w:rsid w:val="00840C24"/>
    <w:rsid w:val="008418F6"/>
    <w:rsid w:val="00841E27"/>
    <w:rsid w:val="0084202E"/>
    <w:rsid w:val="008421B4"/>
    <w:rsid w:val="008421EA"/>
    <w:rsid w:val="00843356"/>
    <w:rsid w:val="008435F0"/>
    <w:rsid w:val="00843EE5"/>
    <w:rsid w:val="00844065"/>
    <w:rsid w:val="0084442F"/>
    <w:rsid w:val="00844B4C"/>
    <w:rsid w:val="00844C8D"/>
    <w:rsid w:val="0084605D"/>
    <w:rsid w:val="00846270"/>
    <w:rsid w:val="00846594"/>
    <w:rsid w:val="008467B4"/>
    <w:rsid w:val="00846881"/>
    <w:rsid w:val="00846A4D"/>
    <w:rsid w:val="00846AE1"/>
    <w:rsid w:val="008471EB"/>
    <w:rsid w:val="00847C8A"/>
    <w:rsid w:val="00850D77"/>
    <w:rsid w:val="0085126F"/>
    <w:rsid w:val="008515A2"/>
    <w:rsid w:val="0085162B"/>
    <w:rsid w:val="0085165A"/>
    <w:rsid w:val="008517DE"/>
    <w:rsid w:val="00851903"/>
    <w:rsid w:val="00851F92"/>
    <w:rsid w:val="008527EB"/>
    <w:rsid w:val="00852930"/>
    <w:rsid w:val="0085298D"/>
    <w:rsid w:val="00854603"/>
    <w:rsid w:val="008550B9"/>
    <w:rsid w:val="00855DCE"/>
    <w:rsid w:val="00856485"/>
    <w:rsid w:val="00856A08"/>
    <w:rsid w:val="00856D01"/>
    <w:rsid w:val="008574CD"/>
    <w:rsid w:val="00857C2B"/>
    <w:rsid w:val="00860CB0"/>
    <w:rsid w:val="00861982"/>
    <w:rsid w:val="00861BC0"/>
    <w:rsid w:val="008628C5"/>
    <w:rsid w:val="00862B53"/>
    <w:rsid w:val="00863165"/>
    <w:rsid w:val="008639FC"/>
    <w:rsid w:val="00863C2E"/>
    <w:rsid w:val="00863FF4"/>
    <w:rsid w:val="00864F71"/>
    <w:rsid w:val="0086547A"/>
    <w:rsid w:val="00865639"/>
    <w:rsid w:val="00865A00"/>
    <w:rsid w:val="00865ED9"/>
    <w:rsid w:val="00867322"/>
    <w:rsid w:val="00867383"/>
    <w:rsid w:val="008705A2"/>
    <w:rsid w:val="008706AE"/>
    <w:rsid w:val="00870FA5"/>
    <w:rsid w:val="00871B48"/>
    <w:rsid w:val="00871DF5"/>
    <w:rsid w:val="008725EF"/>
    <w:rsid w:val="0087354E"/>
    <w:rsid w:val="00873737"/>
    <w:rsid w:val="008743E6"/>
    <w:rsid w:val="00874671"/>
    <w:rsid w:val="00874B57"/>
    <w:rsid w:val="00875563"/>
    <w:rsid w:val="00876931"/>
    <w:rsid w:val="0087709E"/>
    <w:rsid w:val="00880E6F"/>
    <w:rsid w:val="008814FB"/>
    <w:rsid w:val="00881E41"/>
    <w:rsid w:val="00882228"/>
    <w:rsid w:val="00882567"/>
    <w:rsid w:val="00883BAA"/>
    <w:rsid w:val="00884C85"/>
    <w:rsid w:val="008850E1"/>
    <w:rsid w:val="00885679"/>
    <w:rsid w:val="00886E10"/>
    <w:rsid w:val="00887021"/>
    <w:rsid w:val="00887172"/>
    <w:rsid w:val="00890242"/>
    <w:rsid w:val="00890319"/>
    <w:rsid w:val="008905F5"/>
    <w:rsid w:val="00890FA2"/>
    <w:rsid w:val="008910F4"/>
    <w:rsid w:val="00891B67"/>
    <w:rsid w:val="00891D3F"/>
    <w:rsid w:val="00891F02"/>
    <w:rsid w:val="00893203"/>
    <w:rsid w:val="00894131"/>
    <w:rsid w:val="0089453B"/>
    <w:rsid w:val="008945E0"/>
    <w:rsid w:val="0089570F"/>
    <w:rsid w:val="0089720F"/>
    <w:rsid w:val="008973E3"/>
    <w:rsid w:val="0089774E"/>
    <w:rsid w:val="008A06C6"/>
    <w:rsid w:val="008A139F"/>
    <w:rsid w:val="008A1411"/>
    <w:rsid w:val="008A297F"/>
    <w:rsid w:val="008A3137"/>
    <w:rsid w:val="008A3B2C"/>
    <w:rsid w:val="008A3DF7"/>
    <w:rsid w:val="008A4022"/>
    <w:rsid w:val="008A40A4"/>
    <w:rsid w:val="008A55F5"/>
    <w:rsid w:val="008A5795"/>
    <w:rsid w:val="008A5A07"/>
    <w:rsid w:val="008A6225"/>
    <w:rsid w:val="008A7315"/>
    <w:rsid w:val="008B022F"/>
    <w:rsid w:val="008B0351"/>
    <w:rsid w:val="008B04E8"/>
    <w:rsid w:val="008B07BC"/>
    <w:rsid w:val="008B0874"/>
    <w:rsid w:val="008B0A00"/>
    <w:rsid w:val="008B1340"/>
    <w:rsid w:val="008B1379"/>
    <w:rsid w:val="008B24A8"/>
    <w:rsid w:val="008B2539"/>
    <w:rsid w:val="008B29AE"/>
    <w:rsid w:val="008B2CBA"/>
    <w:rsid w:val="008B3559"/>
    <w:rsid w:val="008B3731"/>
    <w:rsid w:val="008B3AB9"/>
    <w:rsid w:val="008B3C7A"/>
    <w:rsid w:val="008B3E40"/>
    <w:rsid w:val="008B4109"/>
    <w:rsid w:val="008B4594"/>
    <w:rsid w:val="008B4E4C"/>
    <w:rsid w:val="008B5881"/>
    <w:rsid w:val="008B58A6"/>
    <w:rsid w:val="008B5F8C"/>
    <w:rsid w:val="008B630A"/>
    <w:rsid w:val="008B6CA3"/>
    <w:rsid w:val="008B7676"/>
    <w:rsid w:val="008B7699"/>
    <w:rsid w:val="008B79EF"/>
    <w:rsid w:val="008C0307"/>
    <w:rsid w:val="008C06CE"/>
    <w:rsid w:val="008C07CA"/>
    <w:rsid w:val="008C1295"/>
    <w:rsid w:val="008C1B18"/>
    <w:rsid w:val="008C2A18"/>
    <w:rsid w:val="008C2AE2"/>
    <w:rsid w:val="008C2EAB"/>
    <w:rsid w:val="008C35FF"/>
    <w:rsid w:val="008C3613"/>
    <w:rsid w:val="008C39B7"/>
    <w:rsid w:val="008C5504"/>
    <w:rsid w:val="008C5568"/>
    <w:rsid w:val="008C5D4D"/>
    <w:rsid w:val="008C5F29"/>
    <w:rsid w:val="008C6115"/>
    <w:rsid w:val="008C6321"/>
    <w:rsid w:val="008C66A1"/>
    <w:rsid w:val="008C6806"/>
    <w:rsid w:val="008C6CDC"/>
    <w:rsid w:val="008C6FA2"/>
    <w:rsid w:val="008C7696"/>
    <w:rsid w:val="008C79AE"/>
    <w:rsid w:val="008D075E"/>
    <w:rsid w:val="008D1609"/>
    <w:rsid w:val="008D1BFE"/>
    <w:rsid w:val="008D1C9D"/>
    <w:rsid w:val="008D1FEE"/>
    <w:rsid w:val="008D2331"/>
    <w:rsid w:val="008D2D9C"/>
    <w:rsid w:val="008D3324"/>
    <w:rsid w:val="008D367B"/>
    <w:rsid w:val="008D3717"/>
    <w:rsid w:val="008D5B28"/>
    <w:rsid w:val="008D606E"/>
    <w:rsid w:val="008D77BC"/>
    <w:rsid w:val="008D7A16"/>
    <w:rsid w:val="008E09DD"/>
    <w:rsid w:val="008E0C97"/>
    <w:rsid w:val="008E14AC"/>
    <w:rsid w:val="008E3469"/>
    <w:rsid w:val="008E35A6"/>
    <w:rsid w:val="008E36C1"/>
    <w:rsid w:val="008E370F"/>
    <w:rsid w:val="008E4064"/>
    <w:rsid w:val="008E4708"/>
    <w:rsid w:val="008E58D1"/>
    <w:rsid w:val="008E5ABF"/>
    <w:rsid w:val="008E5AD9"/>
    <w:rsid w:val="008E64D1"/>
    <w:rsid w:val="008E691A"/>
    <w:rsid w:val="008E74C1"/>
    <w:rsid w:val="008E772A"/>
    <w:rsid w:val="008F0F0C"/>
    <w:rsid w:val="008F1A57"/>
    <w:rsid w:val="008F1F72"/>
    <w:rsid w:val="008F22B1"/>
    <w:rsid w:val="008F2D95"/>
    <w:rsid w:val="008F34E0"/>
    <w:rsid w:val="008F3595"/>
    <w:rsid w:val="008F41AF"/>
    <w:rsid w:val="008F483C"/>
    <w:rsid w:val="008F48D4"/>
    <w:rsid w:val="008F5758"/>
    <w:rsid w:val="008F634B"/>
    <w:rsid w:val="008F796F"/>
    <w:rsid w:val="009002F1"/>
    <w:rsid w:val="00901A0C"/>
    <w:rsid w:val="0090278C"/>
    <w:rsid w:val="00902A94"/>
    <w:rsid w:val="00902ACE"/>
    <w:rsid w:val="00902D14"/>
    <w:rsid w:val="00903413"/>
    <w:rsid w:val="00903BBB"/>
    <w:rsid w:val="00904E84"/>
    <w:rsid w:val="009050E5"/>
    <w:rsid w:val="0090545B"/>
    <w:rsid w:val="0090565F"/>
    <w:rsid w:val="00905F31"/>
    <w:rsid w:val="009065D5"/>
    <w:rsid w:val="00906E8C"/>
    <w:rsid w:val="00907008"/>
    <w:rsid w:val="0090758D"/>
    <w:rsid w:val="00907B94"/>
    <w:rsid w:val="00910E18"/>
    <w:rsid w:val="0091118C"/>
    <w:rsid w:val="0091261A"/>
    <w:rsid w:val="00912B3C"/>
    <w:rsid w:val="0091301A"/>
    <w:rsid w:val="009130F9"/>
    <w:rsid w:val="009136F3"/>
    <w:rsid w:val="0091416C"/>
    <w:rsid w:val="00914ECE"/>
    <w:rsid w:val="009159F6"/>
    <w:rsid w:val="009177C5"/>
    <w:rsid w:val="00917A70"/>
    <w:rsid w:val="0092058D"/>
    <w:rsid w:val="00920D65"/>
    <w:rsid w:val="0092175C"/>
    <w:rsid w:val="00921863"/>
    <w:rsid w:val="00921AA0"/>
    <w:rsid w:val="00922101"/>
    <w:rsid w:val="00922421"/>
    <w:rsid w:val="00922978"/>
    <w:rsid w:val="009229E5"/>
    <w:rsid w:val="00922F05"/>
    <w:rsid w:val="00923766"/>
    <w:rsid w:val="00923A54"/>
    <w:rsid w:val="00923B87"/>
    <w:rsid w:val="0092405C"/>
    <w:rsid w:val="00925397"/>
    <w:rsid w:val="00926161"/>
    <w:rsid w:val="009262F2"/>
    <w:rsid w:val="009264A1"/>
    <w:rsid w:val="00926A5B"/>
    <w:rsid w:val="00926A71"/>
    <w:rsid w:val="00926ACB"/>
    <w:rsid w:val="009271D9"/>
    <w:rsid w:val="00927266"/>
    <w:rsid w:val="00927D26"/>
    <w:rsid w:val="00931446"/>
    <w:rsid w:val="009318BE"/>
    <w:rsid w:val="009319F5"/>
    <w:rsid w:val="00931CC2"/>
    <w:rsid w:val="00932074"/>
    <w:rsid w:val="00932088"/>
    <w:rsid w:val="0093231B"/>
    <w:rsid w:val="00932766"/>
    <w:rsid w:val="0093280A"/>
    <w:rsid w:val="00932A48"/>
    <w:rsid w:val="00932A98"/>
    <w:rsid w:val="00932DB6"/>
    <w:rsid w:val="00933384"/>
    <w:rsid w:val="00934003"/>
    <w:rsid w:val="009348CF"/>
    <w:rsid w:val="00934F11"/>
    <w:rsid w:val="00935F1B"/>
    <w:rsid w:val="0093640C"/>
    <w:rsid w:val="00936472"/>
    <w:rsid w:val="00936AFB"/>
    <w:rsid w:val="00936E39"/>
    <w:rsid w:val="0094150E"/>
    <w:rsid w:val="00941C95"/>
    <w:rsid w:val="00942B50"/>
    <w:rsid w:val="00942EDF"/>
    <w:rsid w:val="00943366"/>
    <w:rsid w:val="0094440D"/>
    <w:rsid w:val="00944BDF"/>
    <w:rsid w:val="00945570"/>
    <w:rsid w:val="009460B9"/>
    <w:rsid w:val="009463AF"/>
    <w:rsid w:val="00947134"/>
    <w:rsid w:val="0094783C"/>
    <w:rsid w:val="009478BE"/>
    <w:rsid w:val="00950566"/>
    <w:rsid w:val="00951060"/>
    <w:rsid w:val="009511BF"/>
    <w:rsid w:val="00951444"/>
    <w:rsid w:val="00951A67"/>
    <w:rsid w:val="00951BE0"/>
    <w:rsid w:val="009520C7"/>
    <w:rsid w:val="00955B99"/>
    <w:rsid w:val="00955BB5"/>
    <w:rsid w:val="00955D9B"/>
    <w:rsid w:val="00955DAD"/>
    <w:rsid w:val="0095686D"/>
    <w:rsid w:val="009570C4"/>
    <w:rsid w:val="00957229"/>
    <w:rsid w:val="00957C30"/>
    <w:rsid w:val="00957D49"/>
    <w:rsid w:val="009602D9"/>
    <w:rsid w:val="00960408"/>
    <w:rsid w:val="00960843"/>
    <w:rsid w:val="0096084D"/>
    <w:rsid w:val="0096095D"/>
    <w:rsid w:val="00961888"/>
    <w:rsid w:val="00962336"/>
    <w:rsid w:val="0096254C"/>
    <w:rsid w:val="00962A41"/>
    <w:rsid w:val="00962B2A"/>
    <w:rsid w:val="00962EC4"/>
    <w:rsid w:val="009633C3"/>
    <w:rsid w:val="009654E3"/>
    <w:rsid w:val="00965766"/>
    <w:rsid w:val="009660D8"/>
    <w:rsid w:val="009664D7"/>
    <w:rsid w:val="00967316"/>
    <w:rsid w:val="009674CA"/>
    <w:rsid w:val="00967A1C"/>
    <w:rsid w:val="00970E7D"/>
    <w:rsid w:val="00971107"/>
    <w:rsid w:val="0097113D"/>
    <w:rsid w:val="00971663"/>
    <w:rsid w:val="00973525"/>
    <w:rsid w:val="009736B9"/>
    <w:rsid w:val="00973EA8"/>
    <w:rsid w:val="0097426D"/>
    <w:rsid w:val="00974B9F"/>
    <w:rsid w:val="00974BAD"/>
    <w:rsid w:val="0097513A"/>
    <w:rsid w:val="0097550F"/>
    <w:rsid w:val="00975B68"/>
    <w:rsid w:val="00975E29"/>
    <w:rsid w:val="00975E50"/>
    <w:rsid w:val="0097600C"/>
    <w:rsid w:val="009761DE"/>
    <w:rsid w:val="00976855"/>
    <w:rsid w:val="00977C54"/>
    <w:rsid w:val="009817AA"/>
    <w:rsid w:val="009818F6"/>
    <w:rsid w:val="00981D48"/>
    <w:rsid w:val="00981E68"/>
    <w:rsid w:val="00982062"/>
    <w:rsid w:val="009820C4"/>
    <w:rsid w:val="009825AA"/>
    <w:rsid w:val="009826CB"/>
    <w:rsid w:val="00982D8D"/>
    <w:rsid w:val="00982ED6"/>
    <w:rsid w:val="009837F1"/>
    <w:rsid w:val="00984373"/>
    <w:rsid w:val="0098476F"/>
    <w:rsid w:val="00984975"/>
    <w:rsid w:val="00984CAA"/>
    <w:rsid w:val="00984EB9"/>
    <w:rsid w:val="0098504D"/>
    <w:rsid w:val="0098541F"/>
    <w:rsid w:val="0098560C"/>
    <w:rsid w:val="00985BCA"/>
    <w:rsid w:val="009861A8"/>
    <w:rsid w:val="0098684F"/>
    <w:rsid w:val="009868C6"/>
    <w:rsid w:val="00986CE2"/>
    <w:rsid w:val="009871E6"/>
    <w:rsid w:val="0098773A"/>
    <w:rsid w:val="00987D86"/>
    <w:rsid w:val="00987ECD"/>
    <w:rsid w:val="0099102C"/>
    <w:rsid w:val="00991977"/>
    <w:rsid w:val="00991990"/>
    <w:rsid w:val="00991F96"/>
    <w:rsid w:val="009922C1"/>
    <w:rsid w:val="0099233F"/>
    <w:rsid w:val="0099239A"/>
    <w:rsid w:val="009926B9"/>
    <w:rsid w:val="009926CB"/>
    <w:rsid w:val="0099310E"/>
    <w:rsid w:val="00994260"/>
    <w:rsid w:val="009943B7"/>
    <w:rsid w:val="00994518"/>
    <w:rsid w:val="009951B4"/>
    <w:rsid w:val="00995732"/>
    <w:rsid w:val="00995939"/>
    <w:rsid w:val="00995ACA"/>
    <w:rsid w:val="00995DA9"/>
    <w:rsid w:val="00995FF1"/>
    <w:rsid w:val="009969F1"/>
    <w:rsid w:val="00997AD9"/>
    <w:rsid w:val="009A053D"/>
    <w:rsid w:val="009A08FB"/>
    <w:rsid w:val="009A0D07"/>
    <w:rsid w:val="009A1155"/>
    <w:rsid w:val="009A1639"/>
    <w:rsid w:val="009A1E5C"/>
    <w:rsid w:val="009A2B5F"/>
    <w:rsid w:val="009A313A"/>
    <w:rsid w:val="009A384F"/>
    <w:rsid w:val="009A38C9"/>
    <w:rsid w:val="009A3954"/>
    <w:rsid w:val="009A3BC4"/>
    <w:rsid w:val="009A3D80"/>
    <w:rsid w:val="009A3DBD"/>
    <w:rsid w:val="009A4089"/>
    <w:rsid w:val="009A42AE"/>
    <w:rsid w:val="009A45A3"/>
    <w:rsid w:val="009A4DF0"/>
    <w:rsid w:val="009A556F"/>
    <w:rsid w:val="009A55AF"/>
    <w:rsid w:val="009A585E"/>
    <w:rsid w:val="009A63CB"/>
    <w:rsid w:val="009A63F5"/>
    <w:rsid w:val="009A64BE"/>
    <w:rsid w:val="009A654D"/>
    <w:rsid w:val="009A6CE3"/>
    <w:rsid w:val="009A7058"/>
    <w:rsid w:val="009A7414"/>
    <w:rsid w:val="009A7450"/>
    <w:rsid w:val="009A7551"/>
    <w:rsid w:val="009A75C7"/>
    <w:rsid w:val="009A76DD"/>
    <w:rsid w:val="009B02C5"/>
    <w:rsid w:val="009B086D"/>
    <w:rsid w:val="009B0A75"/>
    <w:rsid w:val="009B0CA2"/>
    <w:rsid w:val="009B10E6"/>
    <w:rsid w:val="009B236E"/>
    <w:rsid w:val="009B24A7"/>
    <w:rsid w:val="009B2873"/>
    <w:rsid w:val="009B2BFA"/>
    <w:rsid w:val="009B2C2C"/>
    <w:rsid w:val="009B2C67"/>
    <w:rsid w:val="009B2E92"/>
    <w:rsid w:val="009B3A06"/>
    <w:rsid w:val="009B4471"/>
    <w:rsid w:val="009B4C8F"/>
    <w:rsid w:val="009B5C99"/>
    <w:rsid w:val="009B5DCD"/>
    <w:rsid w:val="009B5F42"/>
    <w:rsid w:val="009B67A0"/>
    <w:rsid w:val="009B6E61"/>
    <w:rsid w:val="009B73A7"/>
    <w:rsid w:val="009B7BEB"/>
    <w:rsid w:val="009B7E43"/>
    <w:rsid w:val="009C0A94"/>
    <w:rsid w:val="009C0E42"/>
    <w:rsid w:val="009C1869"/>
    <w:rsid w:val="009C1D46"/>
    <w:rsid w:val="009C1FE3"/>
    <w:rsid w:val="009C2184"/>
    <w:rsid w:val="009C22C6"/>
    <w:rsid w:val="009C246C"/>
    <w:rsid w:val="009C2DDF"/>
    <w:rsid w:val="009C34E7"/>
    <w:rsid w:val="009C36C4"/>
    <w:rsid w:val="009C3DE4"/>
    <w:rsid w:val="009C41B2"/>
    <w:rsid w:val="009C4325"/>
    <w:rsid w:val="009C4388"/>
    <w:rsid w:val="009C48B8"/>
    <w:rsid w:val="009C4995"/>
    <w:rsid w:val="009C51A0"/>
    <w:rsid w:val="009C5C46"/>
    <w:rsid w:val="009C6015"/>
    <w:rsid w:val="009C6EB8"/>
    <w:rsid w:val="009C6FD6"/>
    <w:rsid w:val="009C72F4"/>
    <w:rsid w:val="009C7874"/>
    <w:rsid w:val="009C7D68"/>
    <w:rsid w:val="009C7F56"/>
    <w:rsid w:val="009D012E"/>
    <w:rsid w:val="009D02BA"/>
    <w:rsid w:val="009D0448"/>
    <w:rsid w:val="009D0DCF"/>
    <w:rsid w:val="009D0E28"/>
    <w:rsid w:val="009D0FA6"/>
    <w:rsid w:val="009D13B6"/>
    <w:rsid w:val="009D1EA8"/>
    <w:rsid w:val="009D1F88"/>
    <w:rsid w:val="009D24D7"/>
    <w:rsid w:val="009D2799"/>
    <w:rsid w:val="009D2A81"/>
    <w:rsid w:val="009D2DF4"/>
    <w:rsid w:val="009D36B5"/>
    <w:rsid w:val="009D3E96"/>
    <w:rsid w:val="009D4762"/>
    <w:rsid w:val="009D4C92"/>
    <w:rsid w:val="009D5979"/>
    <w:rsid w:val="009D6844"/>
    <w:rsid w:val="009D6943"/>
    <w:rsid w:val="009D6F4D"/>
    <w:rsid w:val="009D7090"/>
    <w:rsid w:val="009D7480"/>
    <w:rsid w:val="009D7F2D"/>
    <w:rsid w:val="009E00ED"/>
    <w:rsid w:val="009E0392"/>
    <w:rsid w:val="009E0563"/>
    <w:rsid w:val="009E0BB7"/>
    <w:rsid w:val="009E0FB6"/>
    <w:rsid w:val="009E1928"/>
    <w:rsid w:val="009E1CF9"/>
    <w:rsid w:val="009E2135"/>
    <w:rsid w:val="009E2265"/>
    <w:rsid w:val="009E2594"/>
    <w:rsid w:val="009E2E79"/>
    <w:rsid w:val="009E3089"/>
    <w:rsid w:val="009E35BA"/>
    <w:rsid w:val="009E397D"/>
    <w:rsid w:val="009E5539"/>
    <w:rsid w:val="009E785C"/>
    <w:rsid w:val="009E79DF"/>
    <w:rsid w:val="009F0286"/>
    <w:rsid w:val="009F0635"/>
    <w:rsid w:val="009F07F9"/>
    <w:rsid w:val="009F1917"/>
    <w:rsid w:val="009F1E63"/>
    <w:rsid w:val="009F26AC"/>
    <w:rsid w:val="009F40B8"/>
    <w:rsid w:val="009F4530"/>
    <w:rsid w:val="009F46D5"/>
    <w:rsid w:val="009F4F9F"/>
    <w:rsid w:val="009F501C"/>
    <w:rsid w:val="009F5B2E"/>
    <w:rsid w:val="009F5D1C"/>
    <w:rsid w:val="009F6193"/>
    <w:rsid w:val="009F75A6"/>
    <w:rsid w:val="009F79BE"/>
    <w:rsid w:val="009F7A64"/>
    <w:rsid w:val="009F7FA5"/>
    <w:rsid w:val="00A007A3"/>
    <w:rsid w:val="00A0089C"/>
    <w:rsid w:val="00A01C2C"/>
    <w:rsid w:val="00A01D7B"/>
    <w:rsid w:val="00A01E86"/>
    <w:rsid w:val="00A024CC"/>
    <w:rsid w:val="00A0274E"/>
    <w:rsid w:val="00A02AA9"/>
    <w:rsid w:val="00A0381E"/>
    <w:rsid w:val="00A0460A"/>
    <w:rsid w:val="00A059A2"/>
    <w:rsid w:val="00A06777"/>
    <w:rsid w:val="00A118D2"/>
    <w:rsid w:val="00A11DA4"/>
    <w:rsid w:val="00A11F07"/>
    <w:rsid w:val="00A125B0"/>
    <w:rsid w:val="00A12661"/>
    <w:rsid w:val="00A12A08"/>
    <w:rsid w:val="00A130D1"/>
    <w:rsid w:val="00A142A3"/>
    <w:rsid w:val="00A14ABC"/>
    <w:rsid w:val="00A14E55"/>
    <w:rsid w:val="00A15CC5"/>
    <w:rsid w:val="00A15D0B"/>
    <w:rsid w:val="00A16670"/>
    <w:rsid w:val="00A16C9B"/>
    <w:rsid w:val="00A16EEC"/>
    <w:rsid w:val="00A1701F"/>
    <w:rsid w:val="00A1785C"/>
    <w:rsid w:val="00A203D4"/>
    <w:rsid w:val="00A20E06"/>
    <w:rsid w:val="00A20F07"/>
    <w:rsid w:val="00A216B9"/>
    <w:rsid w:val="00A21AD7"/>
    <w:rsid w:val="00A22EA9"/>
    <w:rsid w:val="00A2357A"/>
    <w:rsid w:val="00A2390C"/>
    <w:rsid w:val="00A242D3"/>
    <w:rsid w:val="00A245C7"/>
    <w:rsid w:val="00A24689"/>
    <w:rsid w:val="00A24C78"/>
    <w:rsid w:val="00A253C0"/>
    <w:rsid w:val="00A25C67"/>
    <w:rsid w:val="00A27289"/>
    <w:rsid w:val="00A275D8"/>
    <w:rsid w:val="00A2777D"/>
    <w:rsid w:val="00A27884"/>
    <w:rsid w:val="00A27E36"/>
    <w:rsid w:val="00A300CA"/>
    <w:rsid w:val="00A30279"/>
    <w:rsid w:val="00A309A5"/>
    <w:rsid w:val="00A30B8F"/>
    <w:rsid w:val="00A30C9B"/>
    <w:rsid w:val="00A31795"/>
    <w:rsid w:val="00A318A8"/>
    <w:rsid w:val="00A3224A"/>
    <w:rsid w:val="00A3233C"/>
    <w:rsid w:val="00A329C6"/>
    <w:rsid w:val="00A33CD9"/>
    <w:rsid w:val="00A349B1"/>
    <w:rsid w:val="00A34BB7"/>
    <w:rsid w:val="00A354B4"/>
    <w:rsid w:val="00A35538"/>
    <w:rsid w:val="00A3587E"/>
    <w:rsid w:val="00A35C20"/>
    <w:rsid w:val="00A35CC8"/>
    <w:rsid w:val="00A370BB"/>
    <w:rsid w:val="00A37544"/>
    <w:rsid w:val="00A40968"/>
    <w:rsid w:val="00A40DB6"/>
    <w:rsid w:val="00A4142A"/>
    <w:rsid w:val="00A414E8"/>
    <w:rsid w:val="00A41C9B"/>
    <w:rsid w:val="00A41F7F"/>
    <w:rsid w:val="00A42174"/>
    <w:rsid w:val="00A42A79"/>
    <w:rsid w:val="00A43607"/>
    <w:rsid w:val="00A43F4F"/>
    <w:rsid w:val="00A44368"/>
    <w:rsid w:val="00A44F92"/>
    <w:rsid w:val="00A45273"/>
    <w:rsid w:val="00A45351"/>
    <w:rsid w:val="00A45AE7"/>
    <w:rsid w:val="00A45C2E"/>
    <w:rsid w:val="00A46708"/>
    <w:rsid w:val="00A46840"/>
    <w:rsid w:val="00A46A9C"/>
    <w:rsid w:val="00A46D5B"/>
    <w:rsid w:val="00A478E6"/>
    <w:rsid w:val="00A508C9"/>
    <w:rsid w:val="00A5094B"/>
    <w:rsid w:val="00A51A11"/>
    <w:rsid w:val="00A5250E"/>
    <w:rsid w:val="00A536D1"/>
    <w:rsid w:val="00A5382E"/>
    <w:rsid w:val="00A53964"/>
    <w:rsid w:val="00A545D2"/>
    <w:rsid w:val="00A54646"/>
    <w:rsid w:val="00A54EFC"/>
    <w:rsid w:val="00A550AA"/>
    <w:rsid w:val="00A550F5"/>
    <w:rsid w:val="00A55418"/>
    <w:rsid w:val="00A5581B"/>
    <w:rsid w:val="00A55AB9"/>
    <w:rsid w:val="00A56AD4"/>
    <w:rsid w:val="00A56FAC"/>
    <w:rsid w:val="00A60041"/>
    <w:rsid w:val="00A6026E"/>
    <w:rsid w:val="00A605C5"/>
    <w:rsid w:val="00A60A06"/>
    <w:rsid w:val="00A60B08"/>
    <w:rsid w:val="00A610AA"/>
    <w:rsid w:val="00A6150B"/>
    <w:rsid w:val="00A62377"/>
    <w:rsid w:val="00A637D1"/>
    <w:rsid w:val="00A63810"/>
    <w:rsid w:val="00A64F35"/>
    <w:rsid w:val="00A658A8"/>
    <w:rsid w:val="00A66482"/>
    <w:rsid w:val="00A66527"/>
    <w:rsid w:val="00A66F10"/>
    <w:rsid w:val="00A67C09"/>
    <w:rsid w:val="00A67F40"/>
    <w:rsid w:val="00A700F7"/>
    <w:rsid w:val="00A70613"/>
    <w:rsid w:val="00A70A9C"/>
    <w:rsid w:val="00A70AEE"/>
    <w:rsid w:val="00A71515"/>
    <w:rsid w:val="00A71F16"/>
    <w:rsid w:val="00A726D8"/>
    <w:rsid w:val="00A73380"/>
    <w:rsid w:val="00A73E99"/>
    <w:rsid w:val="00A74099"/>
    <w:rsid w:val="00A74223"/>
    <w:rsid w:val="00A74227"/>
    <w:rsid w:val="00A742B4"/>
    <w:rsid w:val="00A744DE"/>
    <w:rsid w:val="00A749FA"/>
    <w:rsid w:val="00A74E79"/>
    <w:rsid w:val="00A75274"/>
    <w:rsid w:val="00A759C6"/>
    <w:rsid w:val="00A75A12"/>
    <w:rsid w:val="00A75E65"/>
    <w:rsid w:val="00A7639C"/>
    <w:rsid w:val="00A76704"/>
    <w:rsid w:val="00A8033A"/>
    <w:rsid w:val="00A80C16"/>
    <w:rsid w:val="00A8106E"/>
    <w:rsid w:val="00A82141"/>
    <w:rsid w:val="00A824B5"/>
    <w:rsid w:val="00A8386F"/>
    <w:rsid w:val="00A83AD3"/>
    <w:rsid w:val="00A83B54"/>
    <w:rsid w:val="00A84076"/>
    <w:rsid w:val="00A84191"/>
    <w:rsid w:val="00A84270"/>
    <w:rsid w:val="00A84B57"/>
    <w:rsid w:val="00A859FE"/>
    <w:rsid w:val="00A85DA5"/>
    <w:rsid w:val="00A8673B"/>
    <w:rsid w:val="00A86BFA"/>
    <w:rsid w:val="00A878B0"/>
    <w:rsid w:val="00A87BEB"/>
    <w:rsid w:val="00A87E6B"/>
    <w:rsid w:val="00A904CC"/>
    <w:rsid w:val="00A909F9"/>
    <w:rsid w:val="00A90BFD"/>
    <w:rsid w:val="00A91049"/>
    <w:rsid w:val="00A910E5"/>
    <w:rsid w:val="00A9169F"/>
    <w:rsid w:val="00A920FD"/>
    <w:rsid w:val="00A92952"/>
    <w:rsid w:val="00A93A5D"/>
    <w:rsid w:val="00A944C4"/>
    <w:rsid w:val="00A94EA7"/>
    <w:rsid w:val="00A95365"/>
    <w:rsid w:val="00A956D5"/>
    <w:rsid w:val="00A957F9"/>
    <w:rsid w:val="00A958DF"/>
    <w:rsid w:val="00A959B2"/>
    <w:rsid w:val="00A9606E"/>
    <w:rsid w:val="00A961F9"/>
    <w:rsid w:val="00A9643E"/>
    <w:rsid w:val="00A96633"/>
    <w:rsid w:val="00A96C13"/>
    <w:rsid w:val="00A96E97"/>
    <w:rsid w:val="00A96ECD"/>
    <w:rsid w:val="00A96F23"/>
    <w:rsid w:val="00A97F99"/>
    <w:rsid w:val="00AA01A5"/>
    <w:rsid w:val="00AA05AD"/>
    <w:rsid w:val="00AA06BA"/>
    <w:rsid w:val="00AA07FD"/>
    <w:rsid w:val="00AA0DA8"/>
    <w:rsid w:val="00AA1439"/>
    <w:rsid w:val="00AA1705"/>
    <w:rsid w:val="00AA1B86"/>
    <w:rsid w:val="00AA1EEB"/>
    <w:rsid w:val="00AA2D6E"/>
    <w:rsid w:val="00AA2FBC"/>
    <w:rsid w:val="00AA30E6"/>
    <w:rsid w:val="00AA32ED"/>
    <w:rsid w:val="00AA35AA"/>
    <w:rsid w:val="00AA3CE5"/>
    <w:rsid w:val="00AA3D26"/>
    <w:rsid w:val="00AA40E8"/>
    <w:rsid w:val="00AA4354"/>
    <w:rsid w:val="00AA4940"/>
    <w:rsid w:val="00AA54EB"/>
    <w:rsid w:val="00AA6202"/>
    <w:rsid w:val="00AA64B2"/>
    <w:rsid w:val="00AA6860"/>
    <w:rsid w:val="00AA7769"/>
    <w:rsid w:val="00AB0040"/>
    <w:rsid w:val="00AB0D9C"/>
    <w:rsid w:val="00AB0F4B"/>
    <w:rsid w:val="00AB1066"/>
    <w:rsid w:val="00AB13F3"/>
    <w:rsid w:val="00AB1F3A"/>
    <w:rsid w:val="00AB25E7"/>
    <w:rsid w:val="00AB35DE"/>
    <w:rsid w:val="00AB35F6"/>
    <w:rsid w:val="00AB3A56"/>
    <w:rsid w:val="00AB4128"/>
    <w:rsid w:val="00AB4240"/>
    <w:rsid w:val="00AB4A24"/>
    <w:rsid w:val="00AB539D"/>
    <w:rsid w:val="00AB5706"/>
    <w:rsid w:val="00AB5BD3"/>
    <w:rsid w:val="00AB5D3D"/>
    <w:rsid w:val="00AB6E12"/>
    <w:rsid w:val="00AB77A8"/>
    <w:rsid w:val="00AC07DD"/>
    <w:rsid w:val="00AC0FF4"/>
    <w:rsid w:val="00AC11EE"/>
    <w:rsid w:val="00AC1424"/>
    <w:rsid w:val="00AC2340"/>
    <w:rsid w:val="00AC2694"/>
    <w:rsid w:val="00AC333F"/>
    <w:rsid w:val="00AC363D"/>
    <w:rsid w:val="00AC3B3D"/>
    <w:rsid w:val="00AC3F06"/>
    <w:rsid w:val="00AC4444"/>
    <w:rsid w:val="00AC4860"/>
    <w:rsid w:val="00AC6F79"/>
    <w:rsid w:val="00AC7F08"/>
    <w:rsid w:val="00AD03EF"/>
    <w:rsid w:val="00AD0CE2"/>
    <w:rsid w:val="00AD1620"/>
    <w:rsid w:val="00AD21B4"/>
    <w:rsid w:val="00AD21FE"/>
    <w:rsid w:val="00AD2589"/>
    <w:rsid w:val="00AD3122"/>
    <w:rsid w:val="00AD32F0"/>
    <w:rsid w:val="00AD33A7"/>
    <w:rsid w:val="00AD493E"/>
    <w:rsid w:val="00AD577F"/>
    <w:rsid w:val="00AD61C4"/>
    <w:rsid w:val="00AD625A"/>
    <w:rsid w:val="00AD6B68"/>
    <w:rsid w:val="00AD6C88"/>
    <w:rsid w:val="00AD6FE3"/>
    <w:rsid w:val="00AD700B"/>
    <w:rsid w:val="00AD7364"/>
    <w:rsid w:val="00AD7773"/>
    <w:rsid w:val="00AD7C82"/>
    <w:rsid w:val="00AE04E1"/>
    <w:rsid w:val="00AE0AF4"/>
    <w:rsid w:val="00AE0E3A"/>
    <w:rsid w:val="00AE1127"/>
    <w:rsid w:val="00AE19A8"/>
    <w:rsid w:val="00AE1DE8"/>
    <w:rsid w:val="00AE2168"/>
    <w:rsid w:val="00AE2438"/>
    <w:rsid w:val="00AE2552"/>
    <w:rsid w:val="00AE2AD1"/>
    <w:rsid w:val="00AE2D79"/>
    <w:rsid w:val="00AE322E"/>
    <w:rsid w:val="00AE35DF"/>
    <w:rsid w:val="00AE4EA3"/>
    <w:rsid w:val="00AE5128"/>
    <w:rsid w:val="00AE5301"/>
    <w:rsid w:val="00AE5320"/>
    <w:rsid w:val="00AE54DE"/>
    <w:rsid w:val="00AE564A"/>
    <w:rsid w:val="00AE6C7C"/>
    <w:rsid w:val="00AE722D"/>
    <w:rsid w:val="00AF021C"/>
    <w:rsid w:val="00AF0BA4"/>
    <w:rsid w:val="00AF0CBF"/>
    <w:rsid w:val="00AF1769"/>
    <w:rsid w:val="00AF18C7"/>
    <w:rsid w:val="00AF1B5E"/>
    <w:rsid w:val="00AF1ED7"/>
    <w:rsid w:val="00AF261F"/>
    <w:rsid w:val="00AF2627"/>
    <w:rsid w:val="00AF3550"/>
    <w:rsid w:val="00AF3FA1"/>
    <w:rsid w:val="00AF443F"/>
    <w:rsid w:val="00AF49A2"/>
    <w:rsid w:val="00AF4B06"/>
    <w:rsid w:val="00AF4C72"/>
    <w:rsid w:val="00AF6001"/>
    <w:rsid w:val="00AF7626"/>
    <w:rsid w:val="00AF78BF"/>
    <w:rsid w:val="00AF7FEE"/>
    <w:rsid w:val="00B01C75"/>
    <w:rsid w:val="00B02203"/>
    <w:rsid w:val="00B02C2A"/>
    <w:rsid w:val="00B02CAE"/>
    <w:rsid w:val="00B04114"/>
    <w:rsid w:val="00B0425C"/>
    <w:rsid w:val="00B055F3"/>
    <w:rsid w:val="00B078D9"/>
    <w:rsid w:val="00B07B3E"/>
    <w:rsid w:val="00B10088"/>
    <w:rsid w:val="00B10356"/>
    <w:rsid w:val="00B103E7"/>
    <w:rsid w:val="00B11161"/>
    <w:rsid w:val="00B11559"/>
    <w:rsid w:val="00B117E8"/>
    <w:rsid w:val="00B11FA7"/>
    <w:rsid w:val="00B1225F"/>
    <w:rsid w:val="00B12EEA"/>
    <w:rsid w:val="00B1386D"/>
    <w:rsid w:val="00B144D8"/>
    <w:rsid w:val="00B14652"/>
    <w:rsid w:val="00B147BF"/>
    <w:rsid w:val="00B14A08"/>
    <w:rsid w:val="00B14CB1"/>
    <w:rsid w:val="00B14F6F"/>
    <w:rsid w:val="00B15F25"/>
    <w:rsid w:val="00B1605E"/>
    <w:rsid w:val="00B1680E"/>
    <w:rsid w:val="00B16837"/>
    <w:rsid w:val="00B2029A"/>
    <w:rsid w:val="00B20B30"/>
    <w:rsid w:val="00B20BCC"/>
    <w:rsid w:val="00B20C63"/>
    <w:rsid w:val="00B2225B"/>
    <w:rsid w:val="00B227AA"/>
    <w:rsid w:val="00B228F1"/>
    <w:rsid w:val="00B246B3"/>
    <w:rsid w:val="00B246FD"/>
    <w:rsid w:val="00B24ADD"/>
    <w:rsid w:val="00B24AEE"/>
    <w:rsid w:val="00B25ECA"/>
    <w:rsid w:val="00B26045"/>
    <w:rsid w:val="00B26B9E"/>
    <w:rsid w:val="00B26BAE"/>
    <w:rsid w:val="00B26C64"/>
    <w:rsid w:val="00B26EA0"/>
    <w:rsid w:val="00B27229"/>
    <w:rsid w:val="00B27554"/>
    <w:rsid w:val="00B27758"/>
    <w:rsid w:val="00B3111C"/>
    <w:rsid w:val="00B312AE"/>
    <w:rsid w:val="00B324C3"/>
    <w:rsid w:val="00B324D3"/>
    <w:rsid w:val="00B32656"/>
    <w:rsid w:val="00B327FD"/>
    <w:rsid w:val="00B33095"/>
    <w:rsid w:val="00B3350B"/>
    <w:rsid w:val="00B33A03"/>
    <w:rsid w:val="00B33F32"/>
    <w:rsid w:val="00B34F13"/>
    <w:rsid w:val="00B35598"/>
    <w:rsid w:val="00B355A8"/>
    <w:rsid w:val="00B35DDF"/>
    <w:rsid w:val="00B35FCC"/>
    <w:rsid w:val="00B36302"/>
    <w:rsid w:val="00B375DE"/>
    <w:rsid w:val="00B4076F"/>
    <w:rsid w:val="00B4079D"/>
    <w:rsid w:val="00B40801"/>
    <w:rsid w:val="00B408F7"/>
    <w:rsid w:val="00B40F2B"/>
    <w:rsid w:val="00B41010"/>
    <w:rsid w:val="00B41E56"/>
    <w:rsid w:val="00B421FE"/>
    <w:rsid w:val="00B42218"/>
    <w:rsid w:val="00B42702"/>
    <w:rsid w:val="00B42CBB"/>
    <w:rsid w:val="00B42CE7"/>
    <w:rsid w:val="00B42E35"/>
    <w:rsid w:val="00B4403B"/>
    <w:rsid w:val="00B4458B"/>
    <w:rsid w:val="00B4483D"/>
    <w:rsid w:val="00B44E98"/>
    <w:rsid w:val="00B45788"/>
    <w:rsid w:val="00B45C04"/>
    <w:rsid w:val="00B45D82"/>
    <w:rsid w:val="00B46449"/>
    <w:rsid w:val="00B47A0E"/>
    <w:rsid w:val="00B50F85"/>
    <w:rsid w:val="00B5187D"/>
    <w:rsid w:val="00B51F49"/>
    <w:rsid w:val="00B52010"/>
    <w:rsid w:val="00B52BEA"/>
    <w:rsid w:val="00B52CE6"/>
    <w:rsid w:val="00B52E81"/>
    <w:rsid w:val="00B52EBD"/>
    <w:rsid w:val="00B53506"/>
    <w:rsid w:val="00B53D3E"/>
    <w:rsid w:val="00B5415A"/>
    <w:rsid w:val="00B5450A"/>
    <w:rsid w:val="00B54D53"/>
    <w:rsid w:val="00B56C0F"/>
    <w:rsid w:val="00B56CD3"/>
    <w:rsid w:val="00B577C3"/>
    <w:rsid w:val="00B577E1"/>
    <w:rsid w:val="00B6151D"/>
    <w:rsid w:val="00B619E5"/>
    <w:rsid w:val="00B62071"/>
    <w:rsid w:val="00B6287F"/>
    <w:rsid w:val="00B62C60"/>
    <w:rsid w:val="00B631CA"/>
    <w:rsid w:val="00B63205"/>
    <w:rsid w:val="00B6388E"/>
    <w:rsid w:val="00B63E36"/>
    <w:rsid w:val="00B63FD1"/>
    <w:rsid w:val="00B6405A"/>
    <w:rsid w:val="00B6420D"/>
    <w:rsid w:val="00B644F9"/>
    <w:rsid w:val="00B64700"/>
    <w:rsid w:val="00B64A24"/>
    <w:rsid w:val="00B64ADC"/>
    <w:rsid w:val="00B64D27"/>
    <w:rsid w:val="00B650C6"/>
    <w:rsid w:val="00B654AC"/>
    <w:rsid w:val="00B656FC"/>
    <w:rsid w:val="00B65CE5"/>
    <w:rsid w:val="00B66326"/>
    <w:rsid w:val="00B66A83"/>
    <w:rsid w:val="00B66D13"/>
    <w:rsid w:val="00B66F84"/>
    <w:rsid w:val="00B6759C"/>
    <w:rsid w:val="00B67F5D"/>
    <w:rsid w:val="00B7156E"/>
    <w:rsid w:val="00B71728"/>
    <w:rsid w:val="00B720A8"/>
    <w:rsid w:val="00B72721"/>
    <w:rsid w:val="00B729DD"/>
    <w:rsid w:val="00B72DEE"/>
    <w:rsid w:val="00B72DF0"/>
    <w:rsid w:val="00B72FBC"/>
    <w:rsid w:val="00B7301B"/>
    <w:rsid w:val="00B738F8"/>
    <w:rsid w:val="00B73B61"/>
    <w:rsid w:val="00B74116"/>
    <w:rsid w:val="00B749FE"/>
    <w:rsid w:val="00B74E83"/>
    <w:rsid w:val="00B766BA"/>
    <w:rsid w:val="00B7671F"/>
    <w:rsid w:val="00B76A97"/>
    <w:rsid w:val="00B80581"/>
    <w:rsid w:val="00B810CD"/>
    <w:rsid w:val="00B810EC"/>
    <w:rsid w:val="00B81816"/>
    <w:rsid w:val="00B818D7"/>
    <w:rsid w:val="00B8222D"/>
    <w:rsid w:val="00B82744"/>
    <w:rsid w:val="00B82876"/>
    <w:rsid w:val="00B84111"/>
    <w:rsid w:val="00B843B9"/>
    <w:rsid w:val="00B84890"/>
    <w:rsid w:val="00B853B1"/>
    <w:rsid w:val="00B857B4"/>
    <w:rsid w:val="00B858E5"/>
    <w:rsid w:val="00B85E1D"/>
    <w:rsid w:val="00B862C3"/>
    <w:rsid w:val="00B8656A"/>
    <w:rsid w:val="00B8662B"/>
    <w:rsid w:val="00B8669D"/>
    <w:rsid w:val="00B86BC6"/>
    <w:rsid w:val="00B87381"/>
    <w:rsid w:val="00B87903"/>
    <w:rsid w:val="00B87B4D"/>
    <w:rsid w:val="00B907E1"/>
    <w:rsid w:val="00B90803"/>
    <w:rsid w:val="00B90861"/>
    <w:rsid w:val="00B90CBA"/>
    <w:rsid w:val="00B91CC7"/>
    <w:rsid w:val="00B9208B"/>
    <w:rsid w:val="00B92404"/>
    <w:rsid w:val="00B92605"/>
    <w:rsid w:val="00B92D2F"/>
    <w:rsid w:val="00B9318F"/>
    <w:rsid w:val="00B93462"/>
    <w:rsid w:val="00B9351F"/>
    <w:rsid w:val="00B93ED0"/>
    <w:rsid w:val="00B940EA"/>
    <w:rsid w:val="00B941AC"/>
    <w:rsid w:val="00B94426"/>
    <w:rsid w:val="00B94495"/>
    <w:rsid w:val="00B9541F"/>
    <w:rsid w:val="00B95448"/>
    <w:rsid w:val="00B95987"/>
    <w:rsid w:val="00B95B01"/>
    <w:rsid w:val="00B95E8B"/>
    <w:rsid w:val="00B960DF"/>
    <w:rsid w:val="00B96A69"/>
    <w:rsid w:val="00B96DEF"/>
    <w:rsid w:val="00B971B3"/>
    <w:rsid w:val="00B97940"/>
    <w:rsid w:val="00BA07C3"/>
    <w:rsid w:val="00BA082E"/>
    <w:rsid w:val="00BA10A8"/>
    <w:rsid w:val="00BA12C0"/>
    <w:rsid w:val="00BA1644"/>
    <w:rsid w:val="00BA1F59"/>
    <w:rsid w:val="00BA20BC"/>
    <w:rsid w:val="00BA2543"/>
    <w:rsid w:val="00BA265E"/>
    <w:rsid w:val="00BA2E8C"/>
    <w:rsid w:val="00BA3033"/>
    <w:rsid w:val="00BA3038"/>
    <w:rsid w:val="00BA44CF"/>
    <w:rsid w:val="00BA4B2C"/>
    <w:rsid w:val="00BA58E0"/>
    <w:rsid w:val="00BA66A9"/>
    <w:rsid w:val="00BA6DBE"/>
    <w:rsid w:val="00BB0400"/>
    <w:rsid w:val="00BB0CD9"/>
    <w:rsid w:val="00BB0DDE"/>
    <w:rsid w:val="00BB14C5"/>
    <w:rsid w:val="00BB1F8A"/>
    <w:rsid w:val="00BB2736"/>
    <w:rsid w:val="00BB35AE"/>
    <w:rsid w:val="00BB41AB"/>
    <w:rsid w:val="00BB4424"/>
    <w:rsid w:val="00BB452A"/>
    <w:rsid w:val="00BB4FF6"/>
    <w:rsid w:val="00BB5521"/>
    <w:rsid w:val="00BB668A"/>
    <w:rsid w:val="00BB67F4"/>
    <w:rsid w:val="00BB7269"/>
    <w:rsid w:val="00BB743F"/>
    <w:rsid w:val="00BB7692"/>
    <w:rsid w:val="00BB7822"/>
    <w:rsid w:val="00BB7899"/>
    <w:rsid w:val="00BB7ADA"/>
    <w:rsid w:val="00BB7F36"/>
    <w:rsid w:val="00BC0089"/>
    <w:rsid w:val="00BC052E"/>
    <w:rsid w:val="00BC0B20"/>
    <w:rsid w:val="00BC122D"/>
    <w:rsid w:val="00BC161D"/>
    <w:rsid w:val="00BC1B34"/>
    <w:rsid w:val="00BC1E4D"/>
    <w:rsid w:val="00BC265E"/>
    <w:rsid w:val="00BC3467"/>
    <w:rsid w:val="00BC3C21"/>
    <w:rsid w:val="00BC3F16"/>
    <w:rsid w:val="00BC44C8"/>
    <w:rsid w:val="00BC48A5"/>
    <w:rsid w:val="00BC494B"/>
    <w:rsid w:val="00BC4F87"/>
    <w:rsid w:val="00BC507F"/>
    <w:rsid w:val="00BC515F"/>
    <w:rsid w:val="00BC5743"/>
    <w:rsid w:val="00BC593F"/>
    <w:rsid w:val="00BC5ADF"/>
    <w:rsid w:val="00BC5BD8"/>
    <w:rsid w:val="00BC635E"/>
    <w:rsid w:val="00BC6431"/>
    <w:rsid w:val="00BC6989"/>
    <w:rsid w:val="00BC6FF7"/>
    <w:rsid w:val="00BC7E9B"/>
    <w:rsid w:val="00BD076C"/>
    <w:rsid w:val="00BD078B"/>
    <w:rsid w:val="00BD099C"/>
    <w:rsid w:val="00BD13C4"/>
    <w:rsid w:val="00BD35E9"/>
    <w:rsid w:val="00BD3D15"/>
    <w:rsid w:val="00BD42A4"/>
    <w:rsid w:val="00BD42C5"/>
    <w:rsid w:val="00BD578C"/>
    <w:rsid w:val="00BD71C2"/>
    <w:rsid w:val="00BD71C6"/>
    <w:rsid w:val="00BD734A"/>
    <w:rsid w:val="00BD7AEC"/>
    <w:rsid w:val="00BD7D86"/>
    <w:rsid w:val="00BE05FF"/>
    <w:rsid w:val="00BE1248"/>
    <w:rsid w:val="00BE26CC"/>
    <w:rsid w:val="00BE31E6"/>
    <w:rsid w:val="00BE3245"/>
    <w:rsid w:val="00BE3544"/>
    <w:rsid w:val="00BE372D"/>
    <w:rsid w:val="00BE3E83"/>
    <w:rsid w:val="00BE5660"/>
    <w:rsid w:val="00BE5B61"/>
    <w:rsid w:val="00BE5DED"/>
    <w:rsid w:val="00BE60EA"/>
    <w:rsid w:val="00BE61C7"/>
    <w:rsid w:val="00BE6355"/>
    <w:rsid w:val="00BE6CC5"/>
    <w:rsid w:val="00BE6CE3"/>
    <w:rsid w:val="00BE784D"/>
    <w:rsid w:val="00BF0074"/>
    <w:rsid w:val="00BF0183"/>
    <w:rsid w:val="00BF01E7"/>
    <w:rsid w:val="00BF0470"/>
    <w:rsid w:val="00BF0DE6"/>
    <w:rsid w:val="00BF12CC"/>
    <w:rsid w:val="00BF1778"/>
    <w:rsid w:val="00BF19BC"/>
    <w:rsid w:val="00BF2870"/>
    <w:rsid w:val="00BF33B4"/>
    <w:rsid w:val="00BF34A1"/>
    <w:rsid w:val="00BF392E"/>
    <w:rsid w:val="00BF3DAB"/>
    <w:rsid w:val="00BF4858"/>
    <w:rsid w:val="00BF5520"/>
    <w:rsid w:val="00BF55FE"/>
    <w:rsid w:val="00BF585E"/>
    <w:rsid w:val="00BF5B48"/>
    <w:rsid w:val="00BF5C17"/>
    <w:rsid w:val="00BF6FF5"/>
    <w:rsid w:val="00BF761A"/>
    <w:rsid w:val="00BF7E64"/>
    <w:rsid w:val="00C0011F"/>
    <w:rsid w:val="00C0072F"/>
    <w:rsid w:val="00C00865"/>
    <w:rsid w:val="00C024AB"/>
    <w:rsid w:val="00C03076"/>
    <w:rsid w:val="00C03380"/>
    <w:rsid w:val="00C036CA"/>
    <w:rsid w:val="00C03BA3"/>
    <w:rsid w:val="00C03CC9"/>
    <w:rsid w:val="00C03FD1"/>
    <w:rsid w:val="00C043C2"/>
    <w:rsid w:val="00C04A6F"/>
    <w:rsid w:val="00C054C0"/>
    <w:rsid w:val="00C05C99"/>
    <w:rsid w:val="00C06211"/>
    <w:rsid w:val="00C0627C"/>
    <w:rsid w:val="00C066A9"/>
    <w:rsid w:val="00C0683F"/>
    <w:rsid w:val="00C06898"/>
    <w:rsid w:val="00C07490"/>
    <w:rsid w:val="00C075F4"/>
    <w:rsid w:val="00C07DFD"/>
    <w:rsid w:val="00C07F55"/>
    <w:rsid w:val="00C10240"/>
    <w:rsid w:val="00C102DA"/>
    <w:rsid w:val="00C10687"/>
    <w:rsid w:val="00C10E72"/>
    <w:rsid w:val="00C11683"/>
    <w:rsid w:val="00C11C06"/>
    <w:rsid w:val="00C1287A"/>
    <w:rsid w:val="00C130F9"/>
    <w:rsid w:val="00C13793"/>
    <w:rsid w:val="00C13BE2"/>
    <w:rsid w:val="00C143B3"/>
    <w:rsid w:val="00C14744"/>
    <w:rsid w:val="00C14F4F"/>
    <w:rsid w:val="00C151EB"/>
    <w:rsid w:val="00C15CF3"/>
    <w:rsid w:val="00C16EBD"/>
    <w:rsid w:val="00C17158"/>
    <w:rsid w:val="00C1716F"/>
    <w:rsid w:val="00C172C1"/>
    <w:rsid w:val="00C17637"/>
    <w:rsid w:val="00C17DBD"/>
    <w:rsid w:val="00C208E9"/>
    <w:rsid w:val="00C20E3E"/>
    <w:rsid w:val="00C21012"/>
    <w:rsid w:val="00C212C0"/>
    <w:rsid w:val="00C21524"/>
    <w:rsid w:val="00C217E5"/>
    <w:rsid w:val="00C22616"/>
    <w:rsid w:val="00C22DF7"/>
    <w:rsid w:val="00C232A0"/>
    <w:rsid w:val="00C23820"/>
    <w:rsid w:val="00C24458"/>
    <w:rsid w:val="00C2462C"/>
    <w:rsid w:val="00C249B6"/>
    <w:rsid w:val="00C24BEB"/>
    <w:rsid w:val="00C250D6"/>
    <w:rsid w:val="00C252FD"/>
    <w:rsid w:val="00C25F6E"/>
    <w:rsid w:val="00C26263"/>
    <w:rsid w:val="00C26C96"/>
    <w:rsid w:val="00C2794D"/>
    <w:rsid w:val="00C27AB1"/>
    <w:rsid w:val="00C27BA4"/>
    <w:rsid w:val="00C27D3A"/>
    <w:rsid w:val="00C27D90"/>
    <w:rsid w:val="00C27E8A"/>
    <w:rsid w:val="00C27FAC"/>
    <w:rsid w:val="00C30956"/>
    <w:rsid w:val="00C309CA"/>
    <w:rsid w:val="00C32AC6"/>
    <w:rsid w:val="00C32BE3"/>
    <w:rsid w:val="00C32D93"/>
    <w:rsid w:val="00C32E14"/>
    <w:rsid w:val="00C345E2"/>
    <w:rsid w:val="00C34687"/>
    <w:rsid w:val="00C34914"/>
    <w:rsid w:val="00C34AAE"/>
    <w:rsid w:val="00C34C93"/>
    <w:rsid w:val="00C352FA"/>
    <w:rsid w:val="00C35395"/>
    <w:rsid w:val="00C35477"/>
    <w:rsid w:val="00C35586"/>
    <w:rsid w:val="00C35E47"/>
    <w:rsid w:val="00C36977"/>
    <w:rsid w:val="00C36EA4"/>
    <w:rsid w:val="00C37300"/>
    <w:rsid w:val="00C374F2"/>
    <w:rsid w:val="00C37530"/>
    <w:rsid w:val="00C37715"/>
    <w:rsid w:val="00C37E6B"/>
    <w:rsid w:val="00C407CD"/>
    <w:rsid w:val="00C40934"/>
    <w:rsid w:val="00C40B5A"/>
    <w:rsid w:val="00C40C9D"/>
    <w:rsid w:val="00C40DD3"/>
    <w:rsid w:val="00C414B7"/>
    <w:rsid w:val="00C4192C"/>
    <w:rsid w:val="00C41FBE"/>
    <w:rsid w:val="00C41FD5"/>
    <w:rsid w:val="00C421ED"/>
    <w:rsid w:val="00C425E6"/>
    <w:rsid w:val="00C42C36"/>
    <w:rsid w:val="00C44621"/>
    <w:rsid w:val="00C44F13"/>
    <w:rsid w:val="00C45DEF"/>
    <w:rsid w:val="00C462E3"/>
    <w:rsid w:val="00C46A6E"/>
    <w:rsid w:val="00C46C23"/>
    <w:rsid w:val="00C47402"/>
    <w:rsid w:val="00C475D4"/>
    <w:rsid w:val="00C503E8"/>
    <w:rsid w:val="00C526BB"/>
    <w:rsid w:val="00C52AFB"/>
    <w:rsid w:val="00C533B0"/>
    <w:rsid w:val="00C53BB7"/>
    <w:rsid w:val="00C5412F"/>
    <w:rsid w:val="00C54D4F"/>
    <w:rsid w:val="00C55476"/>
    <w:rsid w:val="00C55648"/>
    <w:rsid w:val="00C55A60"/>
    <w:rsid w:val="00C55B43"/>
    <w:rsid w:val="00C55E8E"/>
    <w:rsid w:val="00C560A0"/>
    <w:rsid w:val="00C571F9"/>
    <w:rsid w:val="00C574EF"/>
    <w:rsid w:val="00C57A82"/>
    <w:rsid w:val="00C57EAA"/>
    <w:rsid w:val="00C57F5F"/>
    <w:rsid w:val="00C6021D"/>
    <w:rsid w:val="00C60708"/>
    <w:rsid w:val="00C607F1"/>
    <w:rsid w:val="00C616E2"/>
    <w:rsid w:val="00C61C93"/>
    <w:rsid w:val="00C62270"/>
    <w:rsid w:val="00C6241C"/>
    <w:rsid w:val="00C6285E"/>
    <w:rsid w:val="00C6299F"/>
    <w:rsid w:val="00C62F3A"/>
    <w:rsid w:val="00C637A5"/>
    <w:rsid w:val="00C63BDD"/>
    <w:rsid w:val="00C64BCF"/>
    <w:rsid w:val="00C6568C"/>
    <w:rsid w:val="00C6582F"/>
    <w:rsid w:val="00C65C40"/>
    <w:rsid w:val="00C660FA"/>
    <w:rsid w:val="00C67749"/>
    <w:rsid w:val="00C705E5"/>
    <w:rsid w:val="00C70AD1"/>
    <w:rsid w:val="00C71C88"/>
    <w:rsid w:val="00C72361"/>
    <w:rsid w:val="00C724D2"/>
    <w:rsid w:val="00C73A5C"/>
    <w:rsid w:val="00C73B4E"/>
    <w:rsid w:val="00C73EC2"/>
    <w:rsid w:val="00C74918"/>
    <w:rsid w:val="00C759C2"/>
    <w:rsid w:val="00C759EF"/>
    <w:rsid w:val="00C75F1B"/>
    <w:rsid w:val="00C76925"/>
    <w:rsid w:val="00C769B2"/>
    <w:rsid w:val="00C770A1"/>
    <w:rsid w:val="00C771AE"/>
    <w:rsid w:val="00C7744B"/>
    <w:rsid w:val="00C777EA"/>
    <w:rsid w:val="00C80658"/>
    <w:rsid w:val="00C80A5A"/>
    <w:rsid w:val="00C80A94"/>
    <w:rsid w:val="00C81898"/>
    <w:rsid w:val="00C81D4C"/>
    <w:rsid w:val="00C83351"/>
    <w:rsid w:val="00C83A6E"/>
    <w:rsid w:val="00C83C8F"/>
    <w:rsid w:val="00C8417C"/>
    <w:rsid w:val="00C84A15"/>
    <w:rsid w:val="00C84D59"/>
    <w:rsid w:val="00C850CA"/>
    <w:rsid w:val="00C8575E"/>
    <w:rsid w:val="00C859CE"/>
    <w:rsid w:val="00C85A00"/>
    <w:rsid w:val="00C86668"/>
    <w:rsid w:val="00C86F35"/>
    <w:rsid w:val="00C87A1D"/>
    <w:rsid w:val="00C91BB8"/>
    <w:rsid w:val="00C91E8C"/>
    <w:rsid w:val="00C91EF6"/>
    <w:rsid w:val="00C91FB3"/>
    <w:rsid w:val="00C93155"/>
    <w:rsid w:val="00C93338"/>
    <w:rsid w:val="00C937ED"/>
    <w:rsid w:val="00C9456B"/>
    <w:rsid w:val="00C95432"/>
    <w:rsid w:val="00C9598C"/>
    <w:rsid w:val="00C95997"/>
    <w:rsid w:val="00C96697"/>
    <w:rsid w:val="00C9685E"/>
    <w:rsid w:val="00C968B4"/>
    <w:rsid w:val="00C96B13"/>
    <w:rsid w:val="00C96BB4"/>
    <w:rsid w:val="00C96DB6"/>
    <w:rsid w:val="00C97980"/>
    <w:rsid w:val="00C97A0E"/>
    <w:rsid w:val="00CA00FC"/>
    <w:rsid w:val="00CA0165"/>
    <w:rsid w:val="00CA041C"/>
    <w:rsid w:val="00CA1EE1"/>
    <w:rsid w:val="00CA29B5"/>
    <w:rsid w:val="00CA3BBD"/>
    <w:rsid w:val="00CA3EA4"/>
    <w:rsid w:val="00CA3F8E"/>
    <w:rsid w:val="00CA47E6"/>
    <w:rsid w:val="00CA4CBC"/>
    <w:rsid w:val="00CA506E"/>
    <w:rsid w:val="00CA5475"/>
    <w:rsid w:val="00CA5687"/>
    <w:rsid w:val="00CA59DC"/>
    <w:rsid w:val="00CA5D9B"/>
    <w:rsid w:val="00CA60FA"/>
    <w:rsid w:val="00CA6563"/>
    <w:rsid w:val="00CA738E"/>
    <w:rsid w:val="00CA7552"/>
    <w:rsid w:val="00CA7997"/>
    <w:rsid w:val="00CA7B73"/>
    <w:rsid w:val="00CB0273"/>
    <w:rsid w:val="00CB0716"/>
    <w:rsid w:val="00CB160B"/>
    <w:rsid w:val="00CB1AC3"/>
    <w:rsid w:val="00CB21BE"/>
    <w:rsid w:val="00CB2220"/>
    <w:rsid w:val="00CB2556"/>
    <w:rsid w:val="00CB4051"/>
    <w:rsid w:val="00CB4498"/>
    <w:rsid w:val="00CB456A"/>
    <w:rsid w:val="00CB47A5"/>
    <w:rsid w:val="00CB4899"/>
    <w:rsid w:val="00CB4A2D"/>
    <w:rsid w:val="00CB5D64"/>
    <w:rsid w:val="00CB5F12"/>
    <w:rsid w:val="00CB615D"/>
    <w:rsid w:val="00CB6434"/>
    <w:rsid w:val="00CB7755"/>
    <w:rsid w:val="00CB776B"/>
    <w:rsid w:val="00CB7F98"/>
    <w:rsid w:val="00CC022C"/>
    <w:rsid w:val="00CC059D"/>
    <w:rsid w:val="00CC0D61"/>
    <w:rsid w:val="00CC2435"/>
    <w:rsid w:val="00CC2BC9"/>
    <w:rsid w:val="00CC33D8"/>
    <w:rsid w:val="00CC3E87"/>
    <w:rsid w:val="00CC3F5D"/>
    <w:rsid w:val="00CC4F04"/>
    <w:rsid w:val="00CC6112"/>
    <w:rsid w:val="00CC676D"/>
    <w:rsid w:val="00CC690C"/>
    <w:rsid w:val="00CC7410"/>
    <w:rsid w:val="00CC746C"/>
    <w:rsid w:val="00CC7585"/>
    <w:rsid w:val="00CC7CAB"/>
    <w:rsid w:val="00CD085B"/>
    <w:rsid w:val="00CD0F25"/>
    <w:rsid w:val="00CD0FBF"/>
    <w:rsid w:val="00CD1272"/>
    <w:rsid w:val="00CD1328"/>
    <w:rsid w:val="00CD2010"/>
    <w:rsid w:val="00CD2D0A"/>
    <w:rsid w:val="00CD300D"/>
    <w:rsid w:val="00CD307C"/>
    <w:rsid w:val="00CD3524"/>
    <w:rsid w:val="00CD3909"/>
    <w:rsid w:val="00CD4978"/>
    <w:rsid w:val="00CD4D39"/>
    <w:rsid w:val="00CD4E26"/>
    <w:rsid w:val="00CD4FB2"/>
    <w:rsid w:val="00CD5DEC"/>
    <w:rsid w:val="00CD7CD0"/>
    <w:rsid w:val="00CE02FB"/>
    <w:rsid w:val="00CE0326"/>
    <w:rsid w:val="00CE0CB6"/>
    <w:rsid w:val="00CE12EE"/>
    <w:rsid w:val="00CE1A20"/>
    <w:rsid w:val="00CE1A37"/>
    <w:rsid w:val="00CE1E0B"/>
    <w:rsid w:val="00CE22D4"/>
    <w:rsid w:val="00CE28C4"/>
    <w:rsid w:val="00CE3170"/>
    <w:rsid w:val="00CE3C3A"/>
    <w:rsid w:val="00CE4A9C"/>
    <w:rsid w:val="00CE502C"/>
    <w:rsid w:val="00CE5BB6"/>
    <w:rsid w:val="00CF058B"/>
    <w:rsid w:val="00CF0985"/>
    <w:rsid w:val="00CF0E86"/>
    <w:rsid w:val="00CF10AD"/>
    <w:rsid w:val="00CF12B1"/>
    <w:rsid w:val="00CF2627"/>
    <w:rsid w:val="00CF27E2"/>
    <w:rsid w:val="00CF2816"/>
    <w:rsid w:val="00CF34E8"/>
    <w:rsid w:val="00CF35CC"/>
    <w:rsid w:val="00CF3DBB"/>
    <w:rsid w:val="00CF3FB9"/>
    <w:rsid w:val="00CF42CD"/>
    <w:rsid w:val="00CF49C5"/>
    <w:rsid w:val="00CF4D38"/>
    <w:rsid w:val="00CF4E86"/>
    <w:rsid w:val="00CF51F9"/>
    <w:rsid w:val="00CF5222"/>
    <w:rsid w:val="00CF5272"/>
    <w:rsid w:val="00CF6282"/>
    <w:rsid w:val="00CF64FD"/>
    <w:rsid w:val="00D0049D"/>
    <w:rsid w:val="00D007DD"/>
    <w:rsid w:val="00D00BA4"/>
    <w:rsid w:val="00D00BFD"/>
    <w:rsid w:val="00D00E86"/>
    <w:rsid w:val="00D01CFC"/>
    <w:rsid w:val="00D02F4C"/>
    <w:rsid w:val="00D04197"/>
    <w:rsid w:val="00D052C0"/>
    <w:rsid w:val="00D053B3"/>
    <w:rsid w:val="00D060AB"/>
    <w:rsid w:val="00D066C6"/>
    <w:rsid w:val="00D0693C"/>
    <w:rsid w:val="00D06F0E"/>
    <w:rsid w:val="00D075BE"/>
    <w:rsid w:val="00D07C4E"/>
    <w:rsid w:val="00D10B7B"/>
    <w:rsid w:val="00D112B8"/>
    <w:rsid w:val="00D12F4D"/>
    <w:rsid w:val="00D14B06"/>
    <w:rsid w:val="00D150DF"/>
    <w:rsid w:val="00D15107"/>
    <w:rsid w:val="00D15920"/>
    <w:rsid w:val="00D1649B"/>
    <w:rsid w:val="00D16556"/>
    <w:rsid w:val="00D16B20"/>
    <w:rsid w:val="00D1795D"/>
    <w:rsid w:val="00D17AFD"/>
    <w:rsid w:val="00D203C1"/>
    <w:rsid w:val="00D21264"/>
    <w:rsid w:val="00D219A3"/>
    <w:rsid w:val="00D21DAD"/>
    <w:rsid w:val="00D22154"/>
    <w:rsid w:val="00D228BF"/>
    <w:rsid w:val="00D22C28"/>
    <w:rsid w:val="00D22E92"/>
    <w:rsid w:val="00D245C5"/>
    <w:rsid w:val="00D247D3"/>
    <w:rsid w:val="00D2483B"/>
    <w:rsid w:val="00D24A3E"/>
    <w:rsid w:val="00D25615"/>
    <w:rsid w:val="00D26C0B"/>
    <w:rsid w:val="00D3060E"/>
    <w:rsid w:val="00D31E68"/>
    <w:rsid w:val="00D32910"/>
    <w:rsid w:val="00D33156"/>
    <w:rsid w:val="00D33963"/>
    <w:rsid w:val="00D33E14"/>
    <w:rsid w:val="00D3558D"/>
    <w:rsid w:val="00D35CEF"/>
    <w:rsid w:val="00D35E70"/>
    <w:rsid w:val="00D36383"/>
    <w:rsid w:val="00D365AA"/>
    <w:rsid w:val="00D37CCC"/>
    <w:rsid w:val="00D40C47"/>
    <w:rsid w:val="00D40D5E"/>
    <w:rsid w:val="00D4109B"/>
    <w:rsid w:val="00D419B3"/>
    <w:rsid w:val="00D42E09"/>
    <w:rsid w:val="00D448BA"/>
    <w:rsid w:val="00D4504A"/>
    <w:rsid w:val="00D462EC"/>
    <w:rsid w:val="00D46F09"/>
    <w:rsid w:val="00D47179"/>
    <w:rsid w:val="00D4757D"/>
    <w:rsid w:val="00D47CD9"/>
    <w:rsid w:val="00D5000E"/>
    <w:rsid w:val="00D50283"/>
    <w:rsid w:val="00D506F4"/>
    <w:rsid w:val="00D50734"/>
    <w:rsid w:val="00D515B7"/>
    <w:rsid w:val="00D5161C"/>
    <w:rsid w:val="00D5191C"/>
    <w:rsid w:val="00D525FF"/>
    <w:rsid w:val="00D526ED"/>
    <w:rsid w:val="00D539A7"/>
    <w:rsid w:val="00D54476"/>
    <w:rsid w:val="00D54597"/>
    <w:rsid w:val="00D54B80"/>
    <w:rsid w:val="00D55585"/>
    <w:rsid w:val="00D556E0"/>
    <w:rsid w:val="00D55A13"/>
    <w:rsid w:val="00D55B95"/>
    <w:rsid w:val="00D55F91"/>
    <w:rsid w:val="00D57460"/>
    <w:rsid w:val="00D57814"/>
    <w:rsid w:val="00D5791B"/>
    <w:rsid w:val="00D57BD5"/>
    <w:rsid w:val="00D601A0"/>
    <w:rsid w:val="00D61296"/>
    <w:rsid w:val="00D616BA"/>
    <w:rsid w:val="00D61E72"/>
    <w:rsid w:val="00D62C24"/>
    <w:rsid w:val="00D63323"/>
    <w:rsid w:val="00D63559"/>
    <w:rsid w:val="00D64F8E"/>
    <w:rsid w:val="00D65238"/>
    <w:rsid w:val="00D65288"/>
    <w:rsid w:val="00D6570C"/>
    <w:rsid w:val="00D66429"/>
    <w:rsid w:val="00D66C5D"/>
    <w:rsid w:val="00D672D7"/>
    <w:rsid w:val="00D676EF"/>
    <w:rsid w:val="00D67D50"/>
    <w:rsid w:val="00D701E1"/>
    <w:rsid w:val="00D70595"/>
    <w:rsid w:val="00D70914"/>
    <w:rsid w:val="00D718C7"/>
    <w:rsid w:val="00D71EC5"/>
    <w:rsid w:val="00D71FAB"/>
    <w:rsid w:val="00D72BC6"/>
    <w:rsid w:val="00D72DD8"/>
    <w:rsid w:val="00D73E38"/>
    <w:rsid w:val="00D7414B"/>
    <w:rsid w:val="00D7461B"/>
    <w:rsid w:val="00D74697"/>
    <w:rsid w:val="00D75EAF"/>
    <w:rsid w:val="00D769D7"/>
    <w:rsid w:val="00D76B26"/>
    <w:rsid w:val="00D76C16"/>
    <w:rsid w:val="00D77B22"/>
    <w:rsid w:val="00D77D33"/>
    <w:rsid w:val="00D80020"/>
    <w:rsid w:val="00D80361"/>
    <w:rsid w:val="00D80438"/>
    <w:rsid w:val="00D809EC"/>
    <w:rsid w:val="00D80C79"/>
    <w:rsid w:val="00D81719"/>
    <w:rsid w:val="00D817BB"/>
    <w:rsid w:val="00D8196F"/>
    <w:rsid w:val="00D81A9C"/>
    <w:rsid w:val="00D81D0F"/>
    <w:rsid w:val="00D82E2B"/>
    <w:rsid w:val="00D82F1E"/>
    <w:rsid w:val="00D83101"/>
    <w:rsid w:val="00D831E2"/>
    <w:rsid w:val="00D83810"/>
    <w:rsid w:val="00D8450A"/>
    <w:rsid w:val="00D84E01"/>
    <w:rsid w:val="00D84F72"/>
    <w:rsid w:val="00D86872"/>
    <w:rsid w:val="00D86B17"/>
    <w:rsid w:val="00D86C5E"/>
    <w:rsid w:val="00D8799E"/>
    <w:rsid w:val="00D87D16"/>
    <w:rsid w:val="00D906A4"/>
    <w:rsid w:val="00D92507"/>
    <w:rsid w:val="00D92D1E"/>
    <w:rsid w:val="00D93038"/>
    <w:rsid w:val="00D93166"/>
    <w:rsid w:val="00D93AF2"/>
    <w:rsid w:val="00D94359"/>
    <w:rsid w:val="00D94661"/>
    <w:rsid w:val="00D949EC"/>
    <w:rsid w:val="00D94B7F"/>
    <w:rsid w:val="00D94C1E"/>
    <w:rsid w:val="00D94D53"/>
    <w:rsid w:val="00D9509D"/>
    <w:rsid w:val="00D95249"/>
    <w:rsid w:val="00D962B5"/>
    <w:rsid w:val="00D96415"/>
    <w:rsid w:val="00D96768"/>
    <w:rsid w:val="00D96A08"/>
    <w:rsid w:val="00D97AC2"/>
    <w:rsid w:val="00DA0AEC"/>
    <w:rsid w:val="00DA12D7"/>
    <w:rsid w:val="00DA13B9"/>
    <w:rsid w:val="00DA15CA"/>
    <w:rsid w:val="00DA16C5"/>
    <w:rsid w:val="00DA1C1B"/>
    <w:rsid w:val="00DA1EFE"/>
    <w:rsid w:val="00DA2045"/>
    <w:rsid w:val="00DA347B"/>
    <w:rsid w:val="00DA6C05"/>
    <w:rsid w:val="00DA6C36"/>
    <w:rsid w:val="00DA6CBC"/>
    <w:rsid w:val="00DA6F26"/>
    <w:rsid w:val="00DA75AA"/>
    <w:rsid w:val="00DA762C"/>
    <w:rsid w:val="00DB01DE"/>
    <w:rsid w:val="00DB05B8"/>
    <w:rsid w:val="00DB092D"/>
    <w:rsid w:val="00DB1039"/>
    <w:rsid w:val="00DB10D5"/>
    <w:rsid w:val="00DB157A"/>
    <w:rsid w:val="00DB18B0"/>
    <w:rsid w:val="00DB23D8"/>
    <w:rsid w:val="00DB24D4"/>
    <w:rsid w:val="00DB2800"/>
    <w:rsid w:val="00DB39CF"/>
    <w:rsid w:val="00DB3EDF"/>
    <w:rsid w:val="00DB3FD4"/>
    <w:rsid w:val="00DB5667"/>
    <w:rsid w:val="00DB5842"/>
    <w:rsid w:val="00DB65D7"/>
    <w:rsid w:val="00DB6DD1"/>
    <w:rsid w:val="00DB6E17"/>
    <w:rsid w:val="00DB6E4B"/>
    <w:rsid w:val="00DB7396"/>
    <w:rsid w:val="00DB77DF"/>
    <w:rsid w:val="00DB7B3A"/>
    <w:rsid w:val="00DC0941"/>
    <w:rsid w:val="00DC0B8B"/>
    <w:rsid w:val="00DC0D41"/>
    <w:rsid w:val="00DC123E"/>
    <w:rsid w:val="00DC14DC"/>
    <w:rsid w:val="00DC2623"/>
    <w:rsid w:val="00DC31A4"/>
    <w:rsid w:val="00DC32FB"/>
    <w:rsid w:val="00DC3B0F"/>
    <w:rsid w:val="00DC4326"/>
    <w:rsid w:val="00DC447C"/>
    <w:rsid w:val="00DC49DA"/>
    <w:rsid w:val="00DC50AC"/>
    <w:rsid w:val="00DC52BF"/>
    <w:rsid w:val="00DC5465"/>
    <w:rsid w:val="00DC5D38"/>
    <w:rsid w:val="00DC63AD"/>
    <w:rsid w:val="00DC679C"/>
    <w:rsid w:val="00DC68F7"/>
    <w:rsid w:val="00DC78B9"/>
    <w:rsid w:val="00DC793A"/>
    <w:rsid w:val="00DC7DCA"/>
    <w:rsid w:val="00DD0E1E"/>
    <w:rsid w:val="00DD13C9"/>
    <w:rsid w:val="00DD1BDC"/>
    <w:rsid w:val="00DD1DE8"/>
    <w:rsid w:val="00DD1E94"/>
    <w:rsid w:val="00DD20FC"/>
    <w:rsid w:val="00DD2221"/>
    <w:rsid w:val="00DD3DE8"/>
    <w:rsid w:val="00DD43BE"/>
    <w:rsid w:val="00DD45AD"/>
    <w:rsid w:val="00DD513A"/>
    <w:rsid w:val="00DD5193"/>
    <w:rsid w:val="00DD5EA7"/>
    <w:rsid w:val="00DD6E4D"/>
    <w:rsid w:val="00DD71AE"/>
    <w:rsid w:val="00DD7A03"/>
    <w:rsid w:val="00DD7BE8"/>
    <w:rsid w:val="00DE0222"/>
    <w:rsid w:val="00DE0A8A"/>
    <w:rsid w:val="00DE12E1"/>
    <w:rsid w:val="00DE1A91"/>
    <w:rsid w:val="00DE2430"/>
    <w:rsid w:val="00DE276A"/>
    <w:rsid w:val="00DE2C9A"/>
    <w:rsid w:val="00DE31A4"/>
    <w:rsid w:val="00DE3313"/>
    <w:rsid w:val="00DE3351"/>
    <w:rsid w:val="00DE37C4"/>
    <w:rsid w:val="00DE3A8E"/>
    <w:rsid w:val="00DE42DA"/>
    <w:rsid w:val="00DE491B"/>
    <w:rsid w:val="00DE4A8F"/>
    <w:rsid w:val="00DE514A"/>
    <w:rsid w:val="00DE62E4"/>
    <w:rsid w:val="00DE6D0A"/>
    <w:rsid w:val="00DE7AD1"/>
    <w:rsid w:val="00DE7B61"/>
    <w:rsid w:val="00DF09F8"/>
    <w:rsid w:val="00DF1738"/>
    <w:rsid w:val="00DF1823"/>
    <w:rsid w:val="00DF20D3"/>
    <w:rsid w:val="00DF24B0"/>
    <w:rsid w:val="00DF2D93"/>
    <w:rsid w:val="00DF41E6"/>
    <w:rsid w:val="00DF5168"/>
    <w:rsid w:val="00DF5B9C"/>
    <w:rsid w:val="00DF604E"/>
    <w:rsid w:val="00DF6300"/>
    <w:rsid w:val="00DF6EBA"/>
    <w:rsid w:val="00DF72E0"/>
    <w:rsid w:val="00DF7796"/>
    <w:rsid w:val="00DF77E4"/>
    <w:rsid w:val="00DF799F"/>
    <w:rsid w:val="00E00640"/>
    <w:rsid w:val="00E012B5"/>
    <w:rsid w:val="00E01ADE"/>
    <w:rsid w:val="00E02A2B"/>
    <w:rsid w:val="00E02D88"/>
    <w:rsid w:val="00E041A4"/>
    <w:rsid w:val="00E04369"/>
    <w:rsid w:val="00E044BE"/>
    <w:rsid w:val="00E0565A"/>
    <w:rsid w:val="00E05CFA"/>
    <w:rsid w:val="00E06405"/>
    <w:rsid w:val="00E06688"/>
    <w:rsid w:val="00E06C2B"/>
    <w:rsid w:val="00E07557"/>
    <w:rsid w:val="00E076D9"/>
    <w:rsid w:val="00E07A48"/>
    <w:rsid w:val="00E07C14"/>
    <w:rsid w:val="00E07E69"/>
    <w:rsid w:val="00E101D6"/>
    <w:rsid w:val="00E1021D"/>
    <w:rsid w:val="00E10235"/>
    <w:rsid w:val="00E1110D"/>
    <w:rsid w:val="00E1119E"/>
    <w:rsid w:val="00E11A55"/>
    <w:rsid w:val="00E11E4E"/>
    <w:rsid w:val="00E1216D"/>
    <w:rsid w:val="00E14007"/>
    <w:rsid w:val="00E1449C"/>
    <w:rsid w:val="00E14CD7"/>
    <w:rsid w:val="00E155E3"/>
    <w:rsid w:val="00E1571D"/>
    <w:rsid w:val="00E15C29"/>
    <w:rsid w:val="00E15F86"/>
    <w:rsid w:val="00E167CB"/>
    <w:rsid w:val="00E1695C"/>
    <w:rsid w:val="00E16D38"/>
    <w:rsid w:val="00E17312"/>
    <w:rsid w:val="00E173BF"/>
    <w:rsid w:val="00E21519"/>
    <w:rsid w:val="00E219B6"/>
    <w:rsid w:val="00E225FD"/>
    <w:rsid w:val="00E2262E"/>
    <w:rsid w:val="00E22678"/>
    <w:rsid w:val="00E2301E"/>
    <w:rsid w:val="00E23253"/>
    <w:rsid w:val="00E238E5"/>
    <w:rsid w:val="00E25611"/>
    <w:rsid w:val="00E25835"/>
    <w:rsid w:val="00E26CDC"/>
    <w:rsid w:val="00E26D15"/>
    <w:rsid w:val="00E26F3E"/>
    <w:rsid w:val="00E277B1"/>
    <w:rsid w:val="00E3053E"/>
    <w:rsid w:val="00E315CF"/>
    <w:rsid w:val="00E3164D"/>
    <w:rsid w:val="00E31C5A"/>
    <w:rsid w:val="00E326CC"/>
    <w:rsid w:val="00E3280E"/>
    <w:rsid w:val="00E32AFA"/>
    <w:rsid w:val="00E32B1C"/>
    <w:rsid w:val="00E32F4B"/>
    <w:rsid w:val="00E332A5"/>
    <w:rsid w:val="00E33406"/>
    <w:rsid w:val="00E335B0"/>
    <w:rsid w:val="00E34BC1"/>
    <w:rsid w:val="00E358B9"/>
    <w:rsid w:val="00E35B41"/>
    <w:rsid w:val="00E36B46"/>
    <w:rsid w:val="00E36DD7"/>
    <w:rsid w:val="00E40063"/>
    <w:rsid w:val="00E403F7"/>
    <w:rsid w:val="00E40877"/>
    <w:rsid w:val="00E40973"/>
    <w:rsid w:val="00E40C31"/>
    <w:rsid w:val="00E40D0D"/>
    <w:rsid w:val="00E41A11"/>
    <w:rsid w:val="00E41C78"/>
    <w:rsid w:val="00E42241"/>
    <w:rsid w:val="00E42878"/>
    <w:rsid w:val="00E4309D"/>
    <w:rsid w:val="00E444DF"/>
    <w:rsid w:val="00E453B3"/>
    <w:rsid w:val="00E466BB"/>
    <w:rsid w:val="00E46731"/>
    <w:rsid w:val="00E46947"/>
    <w:rsid w:val="00E47660"/>
    <w:rsid w:val="00E4799F"/>
    <w:rsid w:val="00E50573"/>
    <w:rsid w:val="00E509EA"/>
    <w:rsid w:val="00E516CE"/>
    <w:rsid w:val="00E51775"/>
    <w:rsid w:val="00E52BDE"/>
    <w:rsid w:val="00E53023"/>
    <w:rsid w:val="00E544FC"/>
    <w:rsid w:val="00E546C7"/>
    <w:rsid w:val="00E5480A"/>
    <w:rsid w:val="00E5480E"/>
    <w:rsid w:val="00E54B77"/>
    <w:rsid w:val="00E54EAC"/>
    <w:rsid w:val="00E55332"/>
    <w:rsid w:val="00E56414"/>
    <w:rsid w:val="00E56C42"/>
    <w:rsid w:val="00E56DE9"/>
    <w:rsid w:val="00E57303"/>
    <w:rsid w:val="00E60641"/>
    <w:rsid w:val="00E61610"/>
    <w:rsid w:val="00E62DD2"/>
    <w:rsid w:val="00E62EDE"/>
    <w:rsid w:val="00E63B2A"/>
    <w:rsid w:val="00E63B6C"/>
    <w:rsid w:val="00E645EC"/>
    <w:rsid w:val="00E65200"/>
    <w:rsid w:val="00E666C9"/>
    <w:rsid w:val="00E666F8"/>
    <w:rsid w:val="00E668F5"/>
    <w:rsid w:val="00E67B24"/>
    <w:rsid w:val="00E67FA6"/>
    <w:rsid w:val="00E718C7"/>
    <w:rsid w:val="00E71A61"/>
    <w:rsid w:val="00E721F8"/>
    <w:rsid w:val="00E728C0"/>
    <w:rsid w:val="00E72CC4"/>
    <w:rsid w:val="00E72D9B"/>
    <w:rsid w:val="00E7327B"/>
    <w:rsid w:val="00E73763"/>
    <w:rsid w:val="00E73F1B"/>
    <w:rsid w:val="00E74869"/>
    <w:rsid w:val="00E74DBD"/>
    <w:rsid w:val="00E7510D"/>
    <w:rsid w:val="00E75941"/>
    <w:rsid w:val="00E75E0F"/>
    <w:rsid w:val="00E764C8"/>
    <w:rsid w:val="00E76B9A"/>
    <w:rsid w:val="00E77CA8"/>
    <w:rsid w:val="00E801C8"/>
    <w:rsid w:val="00E804FD"/>
    <w:rsid w:val="00E80C85"/>
    <w:rsid w:val="00E80D04"/>
    <w:rsid w:val="00E81443"/>
    <w:rsid w:val="00E81CFE"/>
    <w:rsid w:val="00E832E2"/>
    <w:rsid w:val="00E8428D"/>
    <w:rsid w:val="00E846A6"/>
    <w:rsid w:val="00E84954"/>
    <w:rsid w:val="00E84957"/>
    <w:rsid w:val="00E8530E"/>
    <w:rsid w:val="00E8539B"/>
    <w:rsid w:val="00E856AD"/>
    <w:rsid w:val="00E861D6"/>
    <w:rsid w:val="00E86821"/>
    <w:rsid w:val="00E871EA"/>
    <w:rsid w:val="00E87993"/>
    <w:rsid w:val="00E87D12"/>
    <w:rsid w:val="00E87DE6"/>
    <w:rsid w:val="00E91E16"/>
    <w:rsid w:val="00E92385"/>
    <w:rsid w:val="00E929B3"/>
    <w:rsid w:val="00E92B5F"/>
    <w:rsid w:val="00E9342A"/>
    <w:rsid w:val="00E93A48"/>
    <w:rsid w:val="00E948B9"/>
    <w:rsid w:val="00E9516E"/>
    <w:rsid w:val="00E9544F"/>
    <w:rsid w:val="00E956E4"/>
    <w:rsid w:val="00E95A6F"/>
    <w:rsid w:val="00E95B86"/>
    <w:rsid w:val="00E9616D"/>
    <w:rsid w:val="00E961A8"/>
    <w:rsid w:val="00E968D7"/>
    <w:rsid w:val="00E96B42"/>
    <w:rsid w:val="00E96C2E"/>
    <w:rsid w:val="00E97415"/>
    <w:rsid w:val="00E974C4"/>
    <w:rsid w:val="00E97B62"/>
    <w:rsid w:val="00EA04F4"/>
    <w:rsid w:val="00EA119A"/>
    <w:rsid w:val="00EA3076"/>
    <w:rsid w:val="00EA314D"/>
    <w:rsid w:val="00EA3BC9"/>
    <w:rsid w:val="00EA3E1C"/>
    <w:rsid w:val="00EA3F0A"/>
    <w:rsid w:val="00EA4588"/>
    <w:rsid w:val="00EA4824"/>
    <w:rsid w:val="00EA4EB4"/>
    <w:rsid w:val="00EA619F"/>
    <w:rsid w:val="00EA6563"/>
    <w:rsid w:val="00EA6CF7"/>
    <w:rsid w:val="00EA6D4A"/>
    <w:rsid w:val="00EA7A97"/>
    <w:rsid w:val="00EA7B0A"/>
    <w:rsid w:val="00EA7FD8"/>
    <w:rsid w:val="00EB0213"/>
    <w:rsid w:val="00EB0C01"/>
    <w:rsid w:val="00EB0C2E"/>
    <w:rsid w:val="00EB154B"/>
    <w:rsid w:val="00EB1A5E"/>
    <w:rsid w:val="00EB239F"/>
    <w:rsid w:val="00EB2B44"/>
    <w:rsid w:val="00EB2FF3"/>
    <w:rsid w:val="00EB320A"/>
    <w:rsid w:val="00EB328E"/>
    <w:rsid w:val="00EB3DD1"/>
    <w:rsid w:val="00EB3F6B"/>
    <w:rsid w:val="00EB4953"/>
    <w:rsid w:val="00EB4D58"/>
    <w:rsid w:val="00EB4DA1"/>
    <w:rsid w:val="00EB607C"/>
    <w:rsid w:val="00EB637F"/>
    <w:rsid w:val="00EB6D62"/>
    <w:rsid w:val="00EB7370"/>
    <w:rsid w:val="00EB7AD0"/>
    <w:rsid w:val="00EB7B15"/>
    <w:rsid w:val="00EB7FFA"/>
    <w:rsid w:val="00EC056B"/>
    <w:rsid w:val="00EC0D84"/>
    <w:rsid w:val="00EC0FD6"/>
    <w:rsid w:val="00EC1132"/>
    <w:rsid w:val="00EC1A19"/>
    <w:rsid w:val="00EC1AFC"/>
    <w:rsid w:val="00EC1D1F"/>
    <w:rsid w:val="00EC2806"/>
    <w:rsid w:val="00EC2BFB"/>
    <w:rsid w:val="00EC2CD2"/>
    <w:rsid w:val="00EC2E34"/>
    <w:rsid w:val="00EC3074"/>
    <w:rsid w:val="00EC4298"/>
    <w:rsid w:val="00EC4A09"/>
    <w:rsid w:val="00EC4A76"/>
    <w:rsid w:val="00EC5995"/>
    <w:rsid w:val="00EC5C40"/>
    <w:rsid w:val="00EC6D52"/>
    <w:rsid w:val="00EC7166"/>
    <w:rsid w:val="00EC741F"/>
    <w:rsid w:val="00EC75F2"/>
    <w:rsid w:val="00EC78D5"/>
    <w:rsid w:val="00ED03C6"/>
    <w:rsid w:val="00ED07B3"/>
    <w:rsid w:val="00ED09D3"/>
    <w:rsid w:val="00ED0C26"/>
    <w:rsid w:val="00ED1175"/>
    <w:rsid w:val="00ED1400"/>
    <w:rsid w:val="00ED1741"/>
    <w:rsid w:val="00ED1B98"/>
    <w:rsid w:val="00ED1EBD"/>
    <w:rsid w:val="00ED2A29"/>
    <w:rsid w:val="00ED3557"/>
    <w:rsid w:val="00ED3E3D"/>
    <w:rsid w:val="00ED3E86"/>
    <w:rsid w:val="00ED40BA"/>
    <w:rsid w:val="00ED430C"/>
    <w:rsid w:val="00ED4566"/>
    <w:rsid w:val="00ED480F"/>
    <w:rsid w:val="00ED4F1E"/>
    <w:rsid w:val="00ED4FF0"/>
    <w:rsid w:val="00ED5216"/>
    <w:rsid w:val="00ED5E41"/>
    <w:rsid w:val="00ED7090"/>
    <w:rsid w:val="00ED75C9"/>
    <w:rsid w:val="00ED787D"/>
    <w:rsid w:val="00ED78DC"/>
    <w:rsid w:val="00ED796D"/>
    <w:rsid w:val="00ED798A"/>
    <w:rsid w:val="00ED7E2A"/>
    <w:rsid w:val="00ED7FFA"/>
    <w:rsid w:val="00EE01DB"/>
    <w:rsid w:val="00EE0738"/>
    <w:rsid w:val="00EE0AFF"/>
    <w:rsid w:val="00EE1005"/>
    <w:rsid w:val="00EE112C"/>
    <w:rsid w:val="00EE160B"/>
    <w:rsid w:val="00EE17CF"/>
    <w:rsid w:val="00EE1C68"/>
    <w:rsid w:val="00EE20DA"/>
    <w:rsid w:val="00EE2235"/>
    <w:rsid w:val="00EE2E8E"/>
    <w:rsid w:val="00EE3310"/>
    <w:rsid w:val="00EE3D9E"/>
    <w:rsid w:val="00EE4084"/>
    <w:rsid w:val="00EE4883"/>
    <w:rsid w:val="00EE4AFA"/>
    <w:rsid w:val="00EE4FAB"/>
    <w:rsid w:val="00EE612B"/>
    <w:rsid w:val="00EE7D65"/>
    <w:rsid w:val="00EF05BB"/>
    <w:rsid w:val="00EF0BB6"/>
    <w:rsid w:val="00EF0C60"/>
    <w:rsid w:val="00EF1D68"/>
    <w:rsid w:val="00EF218C"/>
    <w:rsid w:val="00EF239B"/>
    <w:rsid w:val="00EF2F47"/>
    <w:rsid w:val="00EF3AA6"/>
    <w:rsid w:val="00EF488F"/>
    <w:rsid w:val="00EF4D22"/>
    <w:rsid w:val="00EF51EE"/>
    <w:rsid w:val="00EF547D"/>
    <w:rsid w:val="00EF62FB"/>
    <w:rsid w:val="00EF67AB"/>
    <w:rsid w:val="00EF67CC"/>
    <w:rsid w:val="00EF6833"/>
    <w:rsid w:val="00EF7197"/>
    <w:rsid w:val="00EF744F"/>
    <w:rsid w:val="00EF7D01"/>
    <w:rsid w:val="00F01A04"/>
    <w:rsid w:val="00F0266B"/>
    <w:rsid w:val="00F02D74"/>
    <w:rsid w:val="00F033FA"/>
    <w:rsid w:val="00F03645"/>
    <w:rsid w:val="00F03834"/>
    <w:rsid w:val="00F03AF0"/>
    <w:rsid w:val="00F048C1"/>
    <w:rsid w:val="00F04A83"/>
    <w:rsid w:val="00F050DD"/>
    <w:rsid w:val="00F05267"/>
    <w:rsid w:val="00F0598B"/>
    <w:rsid w:val="00F0607B"/>
    <w:rsid w:val="00F06976"/>
    <w:rsid w:val="00F06CDB"/>
    <w:rsid w:val="00F06D3C"/>
    <w:rsid w:val="00F07960"/>
    <w:rsid w:val="00F1088E"/>
    <w:rsid w:val="00F10FE2"/>
    <w:rsid w:val="00F11261"/>
    <w:rsid w:val="00F112AE"/>
    <w:rsid w:val="00F11B2E"/>
    <w:rsid w:val="00F11C36"/>
    <w:rsid w:val="00F125C4"/>
    <w:rsid w:val="00F125D1"/>
    <w:rsid w:val="00F12D12"/>
    <w:rsid w:val="00F12FC1"/>
    <w:rsid w:val="00F131B7"/>
    <w:rsid w:val="00F13439"/>
    <w:rsid w:val="00F15CE1"/>
    <w:rsid w:val="00F166D4"/>
    <w:rsid w:val="00F17092"/>
    <w:rsid w:val="00F17820"/>
    <w:rsid w:val="00F17B86"/>
    <w:rsid w:val="00F220B8"/>
    <w:rsid w:val="00F2332B"/>
    <w:rsid w:val="00F24035"/>
    <w:rsid w:val="00F24205"/>
    <w:rsid w:val="00F2552B"/>
    <w:rsid w:val="00F258E0"/>
    <w:rsid w:val="00F27A65"/>
    <w:rsid w:val="00F27AB5"/>
    <w:rsid w:val="00F27F83"/>
    <w:rsid w:val="00F30AED"/>
    <w:rsid w:val="00F30DB6"/>
    <w:rsid w:val="00F328FB"/>
    <w:rsid w:val="00F33746"/>
    <w:rsid w:val="00F34085"/>
    <w:rsid w:val="00F34A54"/>
    <w:rsid w:val="00F35193"/>
    <w:rsid w:val="00F35525"/>
    <w:rsid w:val="00F359A4"/>
    <w:rsid w:val="00F365FC"/>
    <w:rsid w:val="00F3673C"/>
    <w:rsid w:val="00F36D85"/>
    <w:rsid w:val="00F36FB8"/>
    <w:rsid w:val="00F37AC4"/>
    <w:rsid w:val="00F37CF9"/>
    <w:rsid w:val="00F40040"/>
    <w:rsid w:val="00F40B10"/>
    <w:rsid w:val="00F41A8A"/>
    <w:rsid w:val="00F42043"/>
    <w:rsid w:val="00F420C3"/>
    <w:rsid w:val="00F423BD"/>
    <w:rsid w:val="00F4266B"/>
    <w:rsid w:val="00F42890"/>
    <w:rsid w:val="00F42FF6"/>
    <w:rsid w:val="00F43DF3"/>
    <w:rsid w:val="00F44C7B"/>
    <w:rsid w:val="00F44ECE"/>
    <w:rsid w:val="00F451C6"/>
    <w:rsid w:val="00F4582F"/>
    <w:rsid w:val="00F45F0B"/>
    <w:rsid w:val="00F460D0"/>
    <w:rsid w:val="00F460FC"/>
    <w:rsid w:val="00F47958"/>
    <w:rsid w:val="00F47BB9"/>
    <w:rsid w:val="00F47E6A"/>
    <w:rsid w:val="00F50C7D"/>
    <w:rsid w:val="00F51763"/>
    <w:rsid w:val="00F52E7F"/>
    <w:rsid w:val="00F52EA7"/>
    <w:rsid w:val="00F533E3"/>
    <w:rsid w:val="00F542EF"/>
    <w:rsid w:val="00F5449B"/>
    <w:rsid w:val="00F55460"/>
    <w:rsid w:val="00F559DE"/>
    <w:rsid w:val="00F561A0"/>
    <w:rsid w:val="00F564B3"/>
    <w:rsid w:val="00F56588"/>
    <w:rsid w:val="00F5699A"/>
    <w:rsid w:val="00F57C80"/>
    <w:rsid w:val="00F57CEC"/>
    <w:rsid w:val="00F57D1A"/>
    <w:rsid w:val="00F60915"/>
    <w:rsid w:val="00F60BF9"/>
    <w:rsid w:val="00F60CB0"/>
    <w:rsid w:val="00F614AD"/>
    <w:rsid w:val="00F61518"/>
    <w:rsid w:val="00F62D05"/>
    <w:rsid w:val="00F6308E"/>
    <w:rsid w:val="00F6349F"/>
    <w:rsid w:val="00F638DC"/>
    <w:rsid w:val="00F63EFE"/>
    <w:rsid w:val="00F64424"/>
    <w:rsid w:val="00F645B9"/>
    <w:rsid w:val="00F6467E"/>
    <w:rsid w:val="00F64B71"/>
    <w:rsid w:val="00F6534A"/>
    <w:rsid w:val="00F65E4F"/>
    <w:rsid w:val="00F66574"/>
    <w:rsid w:val="00F66A80"/>
    <w:rsid w:val="00F700D8"/>
    <w:rsid w:val="00F70A65"/>
    <w:rsid w:val="00F7131F"/>
    <w:rsid w:val="00F721E2"/>
    <w:rsid w:val="00F72689"/>
    <w:rsid w:val="00F728B2"/>
    <w:rsid w:val="00F728F8"/>
    <w:rsid w:val="00F72A63"/>
    <w:rsid w:val="00F734A4"/>
    <w:rsid w:val="00F7403F"/>
    <w:rsid w:val="00F742CC"/>
    <w:rsid w:val="00F75A6E"/>
    <w:rsid w:val="00F75B7E"/>
    <w:rsid w:val="00F760DC"/>
    <w:rsid w:val="00F7660C"/>
    <w:rsid w:val="00F771A0"/>
    <w:rsid w:val="00F77EDD"/>
    <w:rsid w:val="00F806CD"/>
    <w:rsid w:val="00F80B1C"/>
    <w:rsid w:val="00F815D4"/>
    <w:rsid w:val="00F81A00"/>
    <w:rsid w:val="00F81D04"/>
    <w:rsid w:val="00F826E8"/>
    <w:rsid w:val="00F82803"/>
    <w:rsid w:val="00F82BF1"/>
    <w:rsid w:val="00F82FFD"/>
    <w:rsid w:val="00F831A2"/>
    <w:rsid w:val="00F8361A"/>
    <w:rsid w:val="00F84710"/>
    <w:rsid w:val="00F8487D"/>
    <w:rsid w:val="00F85538"/>
    <w:rsid w:val="00F86446"/>
    <w:rsid w:val="00F86832"/>
    <w:rsid w:val="00F87A72"/>
    <w:rsid w:val="00F87B80"/>
    <w:rsid w:val="00F900B0"/>
    <w:rsid w:val="00F908EE"/>
    <w:rsid w:val="00F90F88"/>
    <w:rsid w:val="00F911F5"/>
    <w:rsid w:val="00F91A73"/>
    <w:rsid w:val="00F91C0E"/>
    <w:rsid w:val="00F92731"/>
    <w:rsid w:val="00F92B98"/>
    <w:rsid w:val="00F92E27"/>
    <w:rsid w:val="00F93B9E"/>
    <w:rsid w:val="00F940A6"/>
    <w:rsid w:val="00F94B17"/>
    <w:rsid w:val="00F9512A"/>
    <w:rsid w:val="00F9568F"/>
    <w:rsid w:val="00F9578F"/>
    <w:rsid w:val="00F957BD"/>
    <w:rsid w:val="00F958AB"/>
    <w:rsid w:val="00F96D2A"/>
    <w:rsid w:val="00F975A7"/>
    <w:rsid w:val="00FA04F4"/>
    <w:rsid w:val="00FA0762"/>
    <w:rsid w:val="00FA08AA"/>
    <w:rsid w:val="00FA16DD"/>
    <w:rsid w:val="00FA18A1"/>
    <w:rsid w:val="00FA18E1"/>
    <w:rsid w:val="00FA1FC0"/>
    <w:rsid w:val="00FA2372"/>
    <w:rsid w:val="00FA24EC"/>
    <w:rsid w:val="00FA26C0"/>
    <w:rsid w:val="00FA27D5"/>
    <w:rsid w:val="00FA292E"/>
    <w:rsid w:val="00FA365B"/>
    <w:rsid w:val="00FA36C8"/>
    <w:rsid w:val="00FA3A21"/>
    <w:rsid w:val="00FA3A95"/>
    <w:rsid w:val="00FA3DC6"/>
    <w:rsid w:val="00FA4B8B"/>
    <w:rsid w:val="00FA4CAD"/>
    <w:rsid w:val="00FA4EFC"/>
    <w:rsid w:val="00FA5524"/>
    <w:rsid w:val="00FA5C02"/>
    <w:rsid w:val="00FA61D3"/>
    <w:rsid w:val="00FA63A5"/>
    <w:rsid w:val="00FA64D6"/>
    <w:rsid w:val="00FA687F"/>
    <w:rsid w:val="00FA6882"/>
    <w:rsid w:val="00FA6C1F"/>
    <w:rsid w:val="00FA76D7"/>
    <w:rsid w:val="00FA7D8A"/>
    <w:rsid w:val="00FB003B"/>
    <w:rsid w:val="00FB061B"/>
    <w:rsid w:val="00FB0E59"/>
    <w:rsid w:val="00FB1905"/>
    <w:rsid w:val="00FB20CD"/>
    <w:rsid w:val="00FB218C"/>
    <w:rsid w:val="00FB2727"/>
    <w:rsid w:val="00FB2E69"/>
    <w:rsid w:val="00FB2EB6"/>
    <w:rsid w:val="00FB3573"/>
    <w:rsid w:val="00FB378B"/>
    <w:rsid w:val="00FB37AA"/>
    <w:rsid w:val="00FB3B01"/>
    <w:rsid w:val="00FB478F"/>
    <w:rsid w:val="00FB4C7E"/>
    <w:rsid w:val="00FB599E"/>
    <w:rsid w:val="00FB6031"/>
    <w:rsid w:val="00FB630B"/>
    <w:rsid w:val="00FB697C"/>
    <w:rsid w:val="00FB6F33"/>
    <w:rsid w:val="00FB6F96"/>
    <w:rsid w:val="00FB7202"/>
    <w:rsid w:val="00FB7CA0"/>
    <w:rsid w:val="00FB7ED9"/>
    <w:rsid w:val="00FC091A"/>
    <w:rsid w:val="00FC0E05"/>
    <w:rsid w:val="00FC135C"/>
    <w:rsid w:val="00FC14D6"/>
    <w:rsid w:val="00FC250E"/>
    <w:rsid w:val="00FC28EC"/>
    <w:rsid w:val="00FC2D12"/>
    <w:rsid w:val="00FC3396"/>
    <w:rsid w:val="00FC36BF"/>
    <w:rsid w:val="00FC3741"/>
    <w:rsid w:val="00FC4E30"/>
    <w:rsid w:val="00FC51E4"/>
    <w:rsid w:val="00FC5658"/>
    <w:rsid w:val="00FC5841"/>
    <w:rsid w:val="00FC641A"/>
    <w:rsid w:val="00FC678E"/>
    <w:rsid w:val="00FC6CFE"/>
    <w:rsid w:val="00FC7564"/>
    <w:rsid w:val="00FC794B"/>
    <w:rsid w:val="00FC79EB"/>
    <w:rsid w:val="00FD0299"/>
    <w:rsid w:val="00FD0ECF"/>
    <w:rsid w:val="00FD0F12"/>
    <w:rsid w:val="00FD1850"/>
    <w:rsid w:val="00FD29DB"/>
    <w:rsid w:val="00FD2DE0"/>
    <w:rsid w:val="00FD3179"/>
    <w:rsid w:val="00FD37B3"/>
    <w:rsid w:val="00FD3A62"/>
    <w:rsid w:val="00FD4004"/>
    <w:rsid w:val="00FD4CA5"/>
    <w:rsid w:val="00FD53D3"/>
    <w:rsid w:val="00FD6114"/>
    <w:rsid w:val="00FD68B2"/>
    <w:rsid w:val="00FD6B3B"/>
    <w:rsid w:val="00FD6CBC"/>
    <w:rsid w:val="00FD7121"/>
    <w:rsid w:val="00FD7236"/>
    <w:rsid w:val="00FD72E5"/>
    <w:rsid w:val="00FD7437"/>
    <w:rsid w:val="00FD7BCD"/>
    <w:rsid w:val="00FD7C16"/>
    <w:rsid w:val="00FE01F8"/>
    <w:rsid w:val="00FE0367"/>
    <w:rsid w:val="00FE0707"/>
    <w:rsid w:val="00FE0EA6"/>
    <w:rsid w:val="00FE187F"/>
    <w:rsid w:val="00FE18ED"/>
    <w:rsid w:val="00FE28B1"/>
    <w:rsid w:val="00FE28E2"/>
    <w:rsid w:val="00FE312B"/>
    <w:rsid w:val="00FE3E60"/>
    <w:rsid w:val="00FE4624"/>
    <w:rsid w:val="00FE4AB4"/>
    <w:rsid w:val="00FE4E6B"/>
    <w:rsid w:val="00FE553A"/>
    <w:rsid w:val="00FE5650"/>
    <w:rsid w:val="00FE624A"/>
    <w:rsid w:val="00FE67B8"/>
    <w:rsid w:val="00FE7089"/>
    <w:rsid w:val="00FE74C8"/>
    <w:rsid w:val="00FE7F93"/>
    <w:rsid w:val="00FF03C9"/>
    <w:rsid w:val="00FF0B30"/>
    <w:rsid w:val="00FF183E"/>
    <w:rsid w:val="00FF241B"/>
    <w:rsid w:val="00FF24AC"/>
    <w:rsid w:val="00FF2645"/>
    <w:rsid w:val="00FF2C16"/>
    <w:rsid w:val="00FF2D07"/>
    <w:rsid w:val="00FF3045"/>
    <w:rsid w:val="00FF3086"/>
    <w:rsid w:val="00FF31A5"/>
    <w:rsid w:val="00FF33FE"/>
    <w:rsid w:val="00FF3FBC"/>
    <w:rsid w:val="00FF3FEB"/>
    <w:rsid w:val="00FF4559"/>
    <w:rsid w:val="00FF4AEC"/>
    <w:rsid w:val="00FF544F"/>
    <w:rsid w:val="00FF5894"/>
    <w:rsid w:val="00FF5E69"/>
    <w:rsid w:val="00FF68EC"/>
    <w:rsid w:val="00FF7400"/>
    <w:rsid w:val="00FF78D6"/>
    <w:rsid w:val="00FF7A04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horizontal-relative:margin;mso-position-vertical:bottom;mso-position-vertical-relative:margin;mso-width-percent:1000;mso-height-percent:400;mso-width-relative:margin;mso-height-relative:margin" fillcolor="none [3212]" strokecolor="#1f497d">
      <v:fill color="none [3212]"/>
      <v:stroke color="#1f497d" weight="3.5pt" linestyle="thinThin"/>
    </o:shapedefaults>
    <o:shapelayout v:ext="edit">
      <o:idmap v:ext="edit" data="2"/>
    </o:shapelayout>
  </w:shapeDefaults>
  <w:decimalSymbol w:val="."/>
  <w:listSeparator w:val=","/>
  <w14:docId w14:val="76C71EFB"/>
  <w15:chartTrackingRefBased/>
  <w15:docId w15:val="{B48DDF43-E192-4EA0-A80C-C2BF0768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標楷體" w:hAnsi="Garamond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E0B"/>
    <w:pPr>
      <w:spacing w:after="120" w:line="300" w:lineRule="auto"/>
      <w:jc w:val="both"/>
    </w:pPr>
    <w:rPr>
      <w:sz w:val="22"/>
      <w:szCs w:val="22"/>
      <w:lang w:eastAsia="ko-KR"/>
    </w:rPr>
  </w:style>
  <w:style w:type="paragraph" w:styleId="1">
    <w:name w:val="heading 1"/>
    <w:basedOn w:val="a"/>
    <w:next w:val="a"/>
    <w:link w:val="10"/>
    <w:uiPriority w:val="9"/>
    <w:qFormat/>
    <w:rsid w:val="004A1440"/>
    <w:pPr>
      <w:keepNext/>
      <w:keepLines/>
      <w:spacing w:before="240" w:after="0" w:line="240" w:lineRule="auto"/>
      <w:jc w:val="center"/>
      <w:outlineLvl w:val="0"/>
    </w:pPr>
    <w:rPr>
      <w:caps/>
      <w:color w:val="46464A"/>
      <w:spacing w:val="20"/>
      <w:sz w:val="32"/>
      <w:szCs w:val="32"/>
      <w:lang w:val="x-none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440"/>
    <w:pPr>
      <w:keepNext/>
      <w:keepLines/>
      <w:spacing w:before="120" w:after="0" w:line="240" w:lineRule="auto"/>
      <w:jc w:val="center"/>
      <w:outlineLvl w:val="1"/>
    </w:pPr>
    <w:rPr>
      <w:bCs/>
      <w:color w:val="46464A"/>
      <w:sz w:val="28"/>
      <w:szCs w:val="26"/>
      <w:lang w:val="x-none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440"/>
    <w:pPr>
      <w:keepNext/>
      <w:keepLines/>
      <w:spacing w:before="20" w:after="0" w:line="240" w:lineRule="auto"/>
      <w:jc w:val="center"/>
      <w:outlineLvl w:val="2"/>
    </w:pPr>
    <w:rPr>
      <w:b/>
      <w:bCs/>
      <w:color w:val="6F6F74"/>
      <w:sz w:val="23"/>
      <w:szCs w:val="20"/>
      <w:lang w:val="x-none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440"/>
    <w:pPr>
      <w:keepNext/>
      <w:keepLines/>
      <w:spacing w:before="200" w:after="0" w:line="264" w:lineRule="auto"/>
      <w:jc w:val="center"/>
      <w:outlineLvl w:val="3"/>
    </w:pPr>
    <w:rPr>
      <w:bCs/>
      <w:iCs/>
      <w:caps/>
      <w:color w:val="46464A"/>
      <w:spacing w:val="12"/>
      <w:sz w:val="21"/>
      <w:szCs w:val="20"/>
      <w:lang w:val="x-none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440"/>
    <w:pPr>
      <w:keepNext/>
      <w:keepLines/>
      <w:spacing w:before="200" w:after="0" w:line="264" w:lineRule="auto"/>
      <w:jc w:val="center"/>
      <w:outlineLvl w:val="4"/>
    </w:pPr>
    <w:rPr>
      <w:color w:val="46464A"/>
      <w:sz w:val="20"/>
      <w:szCs w:val="20"/>
      <w:lang w:val="x-none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440"/>
    <w:pPr>
      <w:keepNext/>
      <w:keepLines/>
      <w:spacing w:before="200" w:after="0" w:line="264" w:lineRule="auto"/>
      <w:jc w:val="center"/>
      <w:outlineLvl w:val="5"/>
    </w:pPr>
    <w:rPr>
      <w:i/>
      <w:iCs/>
      <w:color w:val="000000"/>
      <w:sz w:val="21"/>
      <w:szCs w:val="20"/>
      <w:lang w:val="x-none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440"/>
    <w:pPr>
      <w:keepNext/>
      <w:keepLines/>
      <w:spacing w:before="200" w:after="0" w:line="264" w:lineRule="auto"/>
      <w:jc w:val="center"/>
      <w:outlineLvl w:val="6"/>
    </w:pPr>
    <w:rPr>
      <w:i/>
      <w:iCs/>
      <w:color w:val="A7B789"/>
      <w:sz w:val="21"/>
      <w:szCs w:val="20"/>
      <w:lang w:val="x-none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440"/>
    <w:pPr>
      <w:keepNext/>
      <w:keepLines/>
      <w:spacing w:before="200" w:after="0" w:line="264" w:lineRule="auto"/>
      <w:jc w:val="center"/>
      <w:outlineLvl w:val="7"/>
    </w:pPr>
    <w:rPr>
      <w:color w:val="000000"/>
      <w:sz w:val="20"/>
      <w:szCs w:val="20"/>
      <w:lang w:val="x-none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440"/>
    <w:pPr>
      <w:keepNext/>
      <w:keepLines/>
      <w:spacing w:before="200" w:after="0" w:line="264" w:lineRule="auto"/>
      <w:jc w:val="center"/>
      <w:outlineLvl w:val="8"/>
    </w:pPr>
    <w:rPr>
      <w:i/>
      <w:iCs/>
      <w:color w:val="000000"/>
      <w:sz w:val="20"/>
      <w:szCs w:val="20"/>
      <w:lang w:val="x-non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4A1440"/>
    <w:rPr>
      <w:rFonts w:ascii="Garamond" w:eastAsia="標楷體" w:hAnsi="Garamond" w:cs="Times New Roman"/>
      <w:caps/>
      <w:color w:val="46464A"/>
      <w:spacing w:val="20"/>
      <w:sz w:val="32"/>
      <w:szCs w:val="32"/>
      <w:lang w:eastAsia="en-US"/>
    </w:rPr>
  </w:style>
  <w:style w:type="paragraph" w:styleId="a3">
    <w:name w:val="Subtitle"/>
    <w:basedOn w:val="a"/>
    <w:next w:val="a"/>
    <w:link w:val="a4"/>
    <w:uiPriority w:val="11"/>
    <w:qFormat/>
    <w:rsid w:val="004A1440"/>
    <w:pPr>
      <w:numPr>
        <w:ilvl w:val="1"/>
      </w:numPr>
      <w:jc w:val="center"/>
    </w:pPr>
    <w:rPr>
      <w:iCs/>
      <w:color w:val="000000"/>
      <w:spacing w:val="15"/>
      <w:sz w:val="28"/>
      <w:szCs w:val="24"/>
      <w:lang w:val="x-none" w:eastAsia="x-none"/>
    </w:rPr>
  </w:style>
  <w:style w:type="character" w:customStyle="1" w:styleId="a4">
    <w:name w:val="副標題 字元"/>
    <w:link w:val="a3"/>
    <w:uiPriority w:val="11"/>
    <w:rsid w:val="004A1440"/>
    <w:rPr>
      <w:rFonts w:eastAsia="標楷體" w:cs="Times New Roman"/>
      <w:iCs/>
      <w:color w:val="000000"/>
      <w:spacing w:val="15"/>
      <w:sz w:val="28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4A144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6">
    <w:name w:val="註解方塊文字 字元"/>
    <w:link w:val="a5"/>
    <w:uiPriority w:val="99"/>
    <w:semiHidden/>
    <w:rsid w:val="004A1440"/>
    <w:rPr>
      <w:rFonts w:ascii="Tahoma" w:hAnsi="Tahoma" w:cs="Tahoma"/>
      <w:sz w:val="16"/>
      <w:szCs w:val="16"/>
    </w:rPr>
  </w:style>
  <w:style w:type="character" w:customStyle="1" w:styleId="20">
    <w:name w:val="標題 2 字元"/>
    <w:link w:val="2"/>
    <w:uiPriority w:val="9"/>
    <w:semiHidden/>
    <w:rsid w:val="004A1440"/>
    <w:rPr>
      <w:rFonts w:ascii="Garamond" w:eastAsia="標楷體" w:hAnsi="Garamond" w:cs="Times New Roman"/>
      <w:bCs/>
      <w:color w:val="46464A"/>
      <w:sz w:val="28"/>
      <w:szCs w:val="26"/>
      <w:lang w:eastAsia="en-US"/>
    </w:rPr>
  </w:style>
  <w:style w:type="character" w:customStyle="1" w:styleId="30">
    <w:name w:val="標題 3 字元"/>
    <w:link w:val="3"/>
    <w:uiPriority w:val="9"/>
    <w:semiHidden/>
    <w:rsid w:val="004A1440"/>
    <w:rPr>
      <w:rFonts w:ascii="Garamond" w:eastAsia="標楷體" w:hAnsi="Garamond" w:cs="Times New Roman"/>
      <w:b/>
      <w:bCs/>
      <w:color w:val="6F6F74"/>
      <w:sz w:val="23"/>
      <w:lang w:eastAsia="en-US"/>
    </w:rPr>
  </w:style>
  <w:style w:type="character" w:customStyle="1" w:styleId="40">
    <w:name w:val="標題 4 字元"/>
    <w:link w:val="4"/>
    <w:uiPriority w:val="9"/>
    <w:semiHidden/>
    <w:rsid w:val="004A1440"/>
    <w:rPr>
      <w:rFonts w:ascii="Garamond" w:eastAsia="標楷體" w:hAnsi="Garamond" w:cs="Times New Roman"/>
      <w:bCs/>
      <w:iCs/>
      <w:caps/>
      <w:color w:val="46464A"/>
      <w:spacing w:val="12"/>
      <w:sz w:val="21"/>
      <w:lang w:eastAsia="en-US"/>
    </w:rPr>
  </w:style>
  <w:style w:type="character" w:customStyle="1" w:styleId="50">
    <w:name w:val="標題 5 字元"/>
    <w:link w:val="5"/>
    <w:uiPriority w:val="9"/>
    <w:semiHidden/>
    <w:rsid w:val="004A1440"/>
    <w:rPr>
      <w:rFonts w:ascii="Garamond" w:eastAsia="標楷體" w:hAnsi="Garamond" w:cs="Times New Roman"/>
      <w:color w:val="46464A"/>
      <w:lang w:eastAsia="en-US"/>
    </w:rPr>
  </w:style>
  <w:style w:type="character" w:customStyle="1" w:styleId="60">
    <w:name w:val="標題 6 字元"/>
    <w:link w:val="6"/>
    <w:uiPriority w:val="9"/>
    <w:semiHidden/>
    <w:rsid w:val="004A1440"/>
    <w:rPr>
      <w:rFonts w:ascii="Garamond" w:eastAsia="標楷體" w:hAnsi="Garamond" w:cs="Times New Roman"/>
      <w:i/>
      <w:iCs/>
      <w:color w:val="000000"/>
      <w:sz w:val="21"/>
      <w:lang w:eastAsia="en-US"/>
    </w:rPr>
  </w:style>
  <w:style w:type="character" w:customStyle="1" w:styleId="70">
    <w:name w:val="標題 7 字元"/>
    <w:link w:val="7"/>
    <w:uiPriority w:val="9"/>
    <w:semiHidden/>
    <w:rsid w:val="004A1440"/>
    <w:rPr>
      <w:rFonts w:ascii="Garamond" w:eastAsia="標楷體" w:hAnsi="Garamond" w:cs="Times New Roman"/>
      <w:i/>
      <w:iCs/>
      <w:color w:val="A7B789"/>
      <w:sz w:val="21"/>
      <w:lang w:eastAsia="en-US"/>
    </w:rPr>
  </w:style>
  <w:style w:type="character" w:customStyle="1" w:styleId="80">
    <w:name w:val="標題 8 字元"/>
    <w:link w:val="8"/>
    <w:uiPriority w:val="9"/>
    <w:semiHidden/>
    <w:rsid w:val="004A1440"/>
    <w:rPr>
      <w:rFonts w:ascii="Garamond" w:eastAsia="標楷體" w:hAnsi="Garamond" w:cs="Times New Roman"/>
      <w:color w:val="000000"/>
      <w:sz w:val="20"/>
      <w:szCs w:val="20"/>
      <w:lang w:eastAsia="en-US"/>
    </w:rPr>
  </w:style>
  <w:style w:type="character" w:customStyle="1" w:styleId="90">
    <w:name w:val="標題 9 字元"/>
    <w:link w:val="9"/>
    <w:uiPriority w:val="9"/>
    <w:semiHidden/>
    <w:rsid w:val="004A1440"/>
    <w:rPr>
      <w:rFonts w:ascii="Garamond" w:eastAsia="標楷體" w:hAnsi="Garamond" w:cs="Times New Roman"/>
      <w:i/>
      <w:iCs/>
      <w:color w:val="000000"/>
      <w:sz w:val="20"/>
      <w:szCs w:val="20"/>
      <w:lang w:eastAsia="en-US"/>
    </w:rPr>
  </w:style>
  <w:style w:type="paragraph" w:styleId="a7">
    <w:name w:val="caption"/>
    <w:basedOn w:val="a"/>
    <w:next w:val="a"/>
    <w:uiPriority w:val="35"/>
    <w:semiHidden/>
    <w:unhideWhenUsed/>
    <w:qFormat/>
    <w:rsid w:val="004A1440"/>
    <w:pPr>
      <w:spacing w:line="240" w:lineRule="auto"/>
    </w:pPr>
    <w:rPr>
      <w:b/>
      <w:bCs/>
      <w:color w:val="46464A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4A1440"/>
    <w:pPr>
      <w:spacing w:line="240" w:lineRule="auto"/>
      <w:contextualSpacing/>
      <w:jc w:val="center"/>
    </w:pPr>
    <w:rPr>
      <w:caps/>
      <w:color w:val="46464A"/>
      <w:spacing w:val="20"/>
      <w:kern w:val="28"/>
      <w:sz w:val="40"/>
      <w:szCs w:val="56"/>
      <w:lang w:val="x-none" w:eastAsia="x-none"/>
    </w:rPr>
  </w:style>
  <w:style w:type="character" w:customStyle="1" w:styleId="a9">
    <w:name w:val="標題 字元"/>
    <w:link w:val="a8"/>
    <w:uiPriority w:val="10"/>
    <w:rsid w:val="004A1440"/>
    <w:rPr>
      <w:rFonts w:ascii="Garamond" w:eastAsia="標楷體" w:hAnsi="Garamond" w:cs="Times New Roman"/>
      <w:caps/>
      <w:color w:val="46464A"/>
      <w:spacing w:val="20"/>
      <w:kern w:val="28"/>
      <w:sz w:val="40"/>
      <w:szCs w:val="56"/>
    </w:rPr>
  </w:style>
  <w:style w:type="character" w:styleId="aa">
    <w:name w:val="Strong"/>
    <w:uiPriority w:val="22"/>
    <w:qFormat/>
    <w:rsid w:val="004A1440"/>
    <w:rPr>
      <w:b/>
      <w:bCs/>
    </w:rPr>
  </w:style>
  <w:style w:type="character" w:styleId="ab">
    <w:name w:val="Emphasis"/>
    <w:uiPriority w:val="20"/>
    <w:qFormat/>
    <w:rsid w:val="004A1440"/>
    <w:rPr>
      <w:b/>
      <w:i/>
      <w:iCs/>
      <w:color w:val="6F6F74"/>
    </w:rPr>
  </w:style>
  <w:style w:type="paragraph" w:styleId="ac">
    <w:name w:val="No Spacing"/>
    <w:link w:val="ad"/>
    <w:uiPriority w:val="1"/>
    <w:qFormat/>
    <w:rsid w:val="004A1440"/>
    <w:rPr>
      <w:sz w:val="22"/>
      <w:szCs w:val="22"/>
      <w:lang w:eastAsia="en-US"/>
    </w:rPr>
  </w:style>
  <w:style w:type="character" w:customStyle="1" w:styleId="ad">
    <w:name w:val="無間距 字元"/>
    <w:link w:val="ac"/>
    <w:uiPriority w:val="1"/>
    <w:rsid w:val="004A1440"/>
    <w:rPr>
      <w:sz w:val="22"/>
      <w:szCs w:val="22"/>
      <w:lang w:val="en-US" w:eastAsia="en-US" w:bidi="ar-SA"/>
    </w:rPr>
  </w:style>
  <w:style w:type="paragraph" w:styleId="ae">
    <w:name w:val="List Paragraph"/>
    <w:basedOn w:val="a"/>
    <w:uiPriority w:val="34"/>
    <w:qFormat/>
    <w:rsid w:val="004A1440"/>
    <w:pPr>
      <w:spacing w:after="160" w:line="240" w:lineRule="auto"/>
      <w:ind w:left="1008" w:hanging="288"/>
      <w:contextualSpacing/>
    </w:pPr>
    <w:rPr>
      <w:rFonts w:eastAsia="Garamond"/>
      <w:sz w:val="21"/>
      <w:lang w:eastAsia="en-US"/>
    </w:rPr>
  </w:style>
  <w:style w:type="paragraph" w:styleId="af">
    <w:name w:val="Quote"/>
    <w:basedOn w:val="a"/>
    <w:next w:val="a"/>
    <w:link w:val="af0"/>
    <w:uiPriority w:val="29"/>
    <w:qFormat/>
    <w:rsid w:val="004A1440"/>
    <w:pPr>
      <w:pBdr>
        <w:top w:val="single" w:sz="12" w:space="4" w:color="6F6F74"/>
        <w:bottom w:val="double" w:sz="18" w:space="4" w:color="6F6F74"/>
      </w:pBdr>
      <w:spacing w:after="0" w:line="360" w:lineRule="auto"/>
      <w:jc w:val="center"/>
    </w:pPr>
    <w:rPr>
      <w:caps/>
      <w:color w:val="6F6F74"/>
      <w:spacing w:val="10"/>
      <w:sz w:val="20"/>
      <w:szCs w:val="20"/>
      <w:lang w:val="x-none" w:eastAsia="en-US" w:bidi="hi-IN"/>
    </w:rPr>
  </w:style>
  <w:style w:type="character" w:customStyle="1" w:styleId="af0">
    <w:name w:val="引文 字元"/>
    <w:link w:val="af"/>
    <w:uiPriority w:val="29"/>
    <w:rsid w:val="004A1440"/>
    <w:rPr>
      <w:rFonts w:ascii="Garamond" w:hAnsi="Garamond"/>
      <w:caps/>
      <w:color w:val="6F6F74"/>
      <w:spacing w:val="10"/>
      <w:lang w:eastAsia="en-US" w:bidi="hi-IN"/>
    </w:rPr>
  </w:style>
  <w:style w:type="paragraph" w:styleId="af1">
    <w:name w:val="Intense Quote"/>
    <w:basedOn w:val="a"/>
    <w:next w:val="a"/>
    <w:link w:val="af2"/>
    <w:uiPriority w:val="30"/>
    <w:qFormat/>
    <w:rsid w:val="004A1440"/>
    <w:pPr>
      <w:pBdr>
        <w:top w:val="thickThinSmallGap" w:sz="48" w:space="8" w:color="6F6F74"/>
        <w:left w:val="thickThinSmallGap" w:sz="48" w:space="8" w:color="6F6F74"/>
        <w:bottom w:val="thinThickSmallGap" w:sz="48" w:space="8" w:color="6F6F74"/>
        <w:right w:val="thinThickSmallGap" w:sz="48" w:space="8" w:color="6F6F74"/>
      </w:pBdr>
      <w:shd w:val="clear" w:color="auto" w:fill="6F6F74"/>
      <w:spacing w:before="120" w:line="360" w:lineRule="auto"/>
      <w:ind w:left="288" w:right="288"/>
      <w:jc w:val="center"/>
    </w:pPr>
    <w:rPr>
      <w:caps/>
      <w:color w:val="FFFFFF"/>
      <w:spacing w:val="6"/>
      <w:sz w:val="24"/>
      <w:szCs w:val="20"/>
      <w:lang w:val="x-none" w:eastAsia="en-US" w:bidi="hi-IN"/>
    </w:rPr>
  </w:style>
  <w:style w:type="character" w:customStyle="1" w:styleId="af2">
    <w:name w:val="鮮明引文 字元"/>
    <w:link w:val="af1"/>
    <w:uiPriority w:val="30"/>
    <w:rsid w:val="004A1440"/>
    <w:rPr>
      <w:rFonts w:ascii="Garamond" w:eastAsia="標楷體" w:hAnsi="Garamond"/>
      <w:caps/>
      <w:color w:val="FFFFFF"/>
      <w:spacing w:val="6"/>
      <w:sz w:val="24"/>
      <w:shd w:val="clear" w:color="auto" w:fill="6F6F74"/>
      <w:lang w:eastAsia="en-US" w:bidi="hi-IN"/>
    </w:rPr>
  </w:style>
  <w:style w:type="character" w:styleId="af3">
    <w:name w:val="Subtle Emphasis"/>
    <w:uiPriority w:val="19"/>
    <w:qFormat/>
    <w:rsid w:val="004A1440"/>
    <w:rPr>
      <w:i/>
      <w:iCs/>
      <w:color w:val="595959"/>
    </w:rPr>
  </w:style>
  <w:style w:type="character" w:styleId="af4">
    <w:name w:val="Intense Emphasis"/>
    <w:uiPriority w:val="21"/>
    <w:qFormat/>
    <w:rsid w:val="004A1440"/>
    <w:rPr>
      <w:b/>
      <w:bCs/>
      <w:i/>
      <w:iCs/>
      <w:caps w:val="0"/>
      <w:smallCaps w:val="0"/>
      <w:color w:val="000000"/>
    </w:rPr>
  </w:style>
  <w:style w:type="character" w:styleId="af5">
    <w:name w:val="Subtle Reference"/>
    <w:uiPriority w:val="31"/>
    <w:qFormat/>
    <w:rsid w:val="004A1440"/>
    <w:rPr>
      <w:smallCaps/>
      <w:color w:val="000000"/>
      <w:u w:val="single"/>
    </w:rPr>
  </w:style>
  <w:style w:type="character" w:styleId="af6">
    <w:name w:val="Intense Reference"/>
    <w:uiPriority w:val="32"/>
    <w:qFormat/>
    <w:rsid w:val="004A1440"/>
    <w:rPr>
      <w:b/>
      <w:bCs/>
      <w:caps w:val="0"/>
      <w:smallCaps w:val="0"/>
      <w:color w:val="46464A"/>
      <w:spacing w:val="5"/>
      <w:u w:val="single"/>
    </w:rPr>
  </w:style>
  <w:style w:type="character" w:styleId="af7">
    <w:name w:val="Book Title"/>
    <w:uiPriority w:val="33"/>
    <w:qFormat/>
    <w:rsid w:val="004A1440"/>
    <w:rPr>
      <w:b/>
      <w:bCs/>
      <w:caps w:val="0"/>
      <w:smallCaps/>
      <w:spacing w:val="10"/>
    </w:rPr>
  </w:style>
  <w:style w:type="paragraph" w:styleId="af8">
    <w:name w:val="TOC Heading"/>
    <w:basedOn w:val="1"/>
    <w:next w:val="a"/>
    <w:uiPriority w:val="39"/>
    <w:semiHidden/>
    <w:unhideWhenUsed/>
    <w:qFormat/>
    <w:rsid w:val="004A1440"/>
    <w:pPr>
      <w:spacing w:before="480" w:line="300" w:lineRule="auto"/>
      <w:jc w:val="both"/>
      <w:outlineLvl w:val="9"/>
    </w:pPr>
    <w:rPr>
      <w:b/>
      <w:bCs/>
      <w:caps w:val="0"/>
      <w:color w:val="6F6F74"/>
      <w:spacing w:val="0"/>
      <w:sz w:val="28"/>
      <w:szCs w:val="28"/>
      <w:lang w:eastAsia="ja-JP"/>
    </w:rPr>
  </w:style>
  <w:style w:type="character" w:styleId="af9">
    <w:name w:val="Placeholder Text"/>
    <w:uiPriority w:val="99"/>
    <w:semiHidden/>
    <w:rsid w:val="004A1440"/>
    <w:rPr>
      <w:color w:val="808080"/>
    </w:rPr>
  </w:style>
  <w:style w:type="paragraph" w:styleId="afa">
    <w:name w:val="footer"/>
    <w:basedOn w:val="a"/>
    <w:link w:val="afb"/>
    <w:uiPriority w:val="99"/>
    <w:unhideWhenUsed/>
    <w:rsid w:val="004A144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ja-JP"/>
    </w:rPr>
  </w:style>
  <w:style w:type="character" w:customStyle="1" w:styleId="afb">
    <w:name w:val="頁尾 字元"/>
    <w:link w:val="afa"/>
    <w:uiPriority w:val="99"/>
    <w:rsid w:val="004A1440"/>
    <w:rPr>
      <w:lang w:eastAsia="ja-JP"/>
    </w:rPr>
  </w:style>
  <w:style w:type="character" w:customStyle="1" w:styleId="tw4winMark">
    <w:name w:val="tw4winMark"/>
    <w:uiPriority w:val="99"/>
    <w:rsid w:val="004A1440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uiPriority w:val="99"/>
    <w:rsid w:val="004A1440"/>
    <w:rPr>
      <w:rFonts w:ascii="Courier New" w:hAnsi="Courier New"/>
      <w:color w:val="FF0000"/>
    </w:rPr>
  </w:style>
  <w:style w:type="table" w:styleId="afc">
    <w:name w:val="Table Grid"/>
    <w:basedOn w:val="a1"/>
    <w:uiPriority w:val="59"/>
    <w:rsid w:val="00F04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header"/>
    <w:basedOn w:val="a"/>
    <w:link w:val="afe"/>
    <w:uiPriority w:val="99"/>
    <w:unhideWhenUsed/>
    <w:rsid w:val="006C7BD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e">
    <w:name w:val="頁首 字元"/>
    <w:link w:val="afd"/>
    <w:uiPriority w:val="99"/>
    <w:rsid w:val="006C7BDA"/>
    <w:rPr>
      <w:sz w:val="20"/>
      <w:szCs w:val="20"/>
    </w:rPr>
  </w:style>
  <w:style w:type="paragraph" w:customStyle="1" w:styleId="Year">
    <w:name w:val="Year"/>
    <w:basedOn w:val="a"/>
    <w:qFormat/>
    <w:rsid w:val="0085162B"/>
    <w:pPr>
      <w:spacing w:after="0" w:line="240" w:lineRule="auto"/>
      <w:jc w:val="center"/>
    </w:pPr>
    <w:rPr>
      <w:color w:val="262626"/>
      <w:spacing w:val="-70"/>
      <w:sz w:val="136"/>
      <w:szCs w:val="136"/>
      <w:lang w:eastAsia="en-US"/>
    </w:rPr>
  </w:style>
  <w:style w:type="paragraph" w:customStyle="1" w:styleId="CLASSOF">
    <w:name w:val="CLASS OF"/>
    <w:basedOn w:val="a"/>
    <w:qFormat/>
    <w:rsid w:val="0085162B"/>
    <w:pPr>
      <w:spacing w:after="0" w:line="240" w:lineRule="auto"/>
      <w:jc w:val="right"/>
    </w:pPr>
    <w:rPr>
      <w:color w:val="808080"/>
      <w:spacing w:val="20"/>
      <w:sz w:val="46"/>
      <w:szCs w:val="48"/>
      <w:lang w:eastAsia="en-US"/>
    </w:rPr>
  </w:style>
  <w:style w:type="character" w:styleId="aff">
    <w:name w:val="Hyperlink"/>
    <w:uiPriority w:val="99"/>
    <w:unhideWhenUsed/>
    <w:rsid w:val="00277800"/>
    <w:rPr>
      <w:strike w:val="0"/>
      <w:dstrike w:val="0"/>
      <w:color w:val="3D61B6"/>
      <w:u w:val="none"/>
      <w:effect w:val="none"/>
      <w:shd w:val="clear" w:color="auto" w:fill="FFFFFF"/>
    </w:rPr>
  </w:style>
  <w:style w:type="character" w:customStyle="1" w:styleId="titlecol1">
    <w:name w:val="titlecol1"/>
    <w:rsid w:val="002114B0"/>
    <w:rPr>
      <w:rFonts w:ascii="Verdana" w:hAnsi="Verdana" w:hint="default"/>
      <w:b/>
      <w:bCs/>
      <w:strike w:val="0"/>
      <w:dstrike w:val="0"/>
      <w:color w:val="006600"/>
      <w:sz w:val="26"/>
      <w:szCs w:val="26"/>
      <w:u w:val="none"/>
      <w:effect w:val="none"/>
    </w:rPr>
  </w:style>
  <w:style w:type="character" w:customStyle="1" w:styleId="titlecontentb1">
    <w:name w:val="titlecontentb1"/>
    <w:rsid w:val="00D949EC"/>
    <w:rPr>
      <w:rFonts w:ascii="Verdana" w:hAnsi="Verdana" w:hint="default"/>
      <w:b/>
      <w:bCs/>
      <w:color w:val="0000EE"/>
    </w:rPr>
  </w:style>
  <w:style w:type="character" w:customStyle="1" w:styleId="A30">
    <w:name w:val="A3"/>
    <w:uiPriority w:val="99"/>
    <w:rsid w:val="005303C2"/>
    <w:rPr>
      <w:rFonts w:cs="翱闚.砯仄."/>
      <w:color w:val="000000"/>
      <w:sz w:val="26"/>
      <w:szCs w:val="26"/>
    </w:rPr>
  </w:style>
  <w:style w:type="paragraph" w:customStyle="1" w:styleId="Pa7">
    <w:name w:val="Pa7"/>
    <w:basedOn w:val="a"/>
    <w:next w:val="a"/>
    <w:uiPriority w:val="99"/>
    <w:rsid w:val="002A6273"/>
    <w:pPr>
      <w:widowControl w:val="0"/>
      <w:autoSpaceDE w:val="0"/>
      <w:autoSpaceDN w:val="0"/>
      <w:adjustRightInd w:val="0"/>
      <w:spacing w:after="0" w:line="241" w:lineRule="atLeast"/>
      <w:jc w:val="left"/>
    </w:pPr>
    <w:rPr>
      <w:rFonts w:ascii="艙螈闚%蔣." w:eastAsia="艙螈闚%蔣."/>
      <w:sz w:val="24"/>
      <w:szCs w:val="24"/>
      <w:lang w:eastAsia="zh-TW"/>
    </w:rPr>
  </w:style>
  <w:style w:type="character" w:customStyle="1" w:styleId="A14">
    <w:name w:val="A14"/>
    <w:uiPriority w:val="99"/>
    <w:rsid w:val="002A6273"/>
    <w:rPr>
      <w:rFonts w:cs="艙螈闚%蔣."/>
      <w:color w:val="000000"/>
      <w:sz w:val="42"/>
      <w:szCs w:val="42"/>
    </w:rPr>
  </w:style>
  <w:style w:type="character" w:customStyle="1" w:styleId="verse1">
    <w:name w:val="verse1"/>
    <w:rsid w:val="00121D90"/>
    <w:rPr>
      <w:rFonts w:ascii="標楷體" w:eastAsia="標楷體" w:hAnsi="標楷體" w:hint="eastAsia"/>
      <w:strike w:val="0"/>
      <w:dstrike w:val="0"/>
      <w:color w:val="000000"/>
      <w:sz w:val="24"/>
      <w:szCs w:val="24"/>
      <w:u w:val="none"/>
      <w:effect w:val="none"/>
    </w:rPr>
  </w:style>
  <w:style w:type="paragraph" w:customStyle="1" w:styleId="Pa12">
    <w:name w:val="Pa12"/>
    <w:basedOn w:val="a"/>
    <w:next w:val="a"/>
    <w:uiPriority w:val="99"/>
    <w:rsid w:val="00F728B2"/>
    <w:pPr>
      <w:widowControl w:val="0"/>
      <w:autoSpaceDE w:val="0"/>
      <w:autoSpaceDN w:val="0"/>
      <w:adjustRightInd w:val="0"/>
      <w:spacing w:after="0" w:line="221" w:lineRule="atLeast"/>
      <w:jc w:val="left"/>
    </w:pPr>
    <w:rPr>
      <w:rFonts w:ascii="新細明體" w:eastAsia="新細明體"/>
      <w:sz w:val="24"/>
      <w:szCs w:val="24"/>
      <w:lang w:eastAsia="zh-TW"/>
    </w:rPr>
  </w:style>
  <w:style w:type="character" w:customStyle="1" w:styleId="A18">
    <w:name w:val="A18"/>
    <w:uiPriority w:val="99"/>
    <w:rsid w:val="00F728B2"/>
    <w:rPr>
      <w:rFonts w:cs="新細明體"/>
      <w:color w:val="221E1F"/>
      <w:sz w:val="27"/>
      <w:szCs w:val="27"/>
    </w:rPr>
  </w:style>
  <w:style w:type="paragraph" w:customStyle="1" w:styleId="Pa14">
    <w:name w:val="Pa14"/>
    <w:basedOn w:val="a"/>
    <w:next w:val="a"/>
    <w:uiPriority w:val="99"/>
    <w:rsid w:val="00F728B2"/>
    <w:pPr>
      <w:widowControl w:val="0"/>
      <w:autoSpaceDE w:val="0"/>
      <w:autoSpaceDN w:val="0"/>
      <w:adjustRightInd w:val="0"/>
      <w:spacing w:after="0" w:line="241" w:lineRule="atLeast"/>
      <w:jc w:val="left"/>
    </w:pPr>
    <w:rPr>
      <w:rFonts w:ascii="新細明體" w:eastAsia="新細明體"/>
      <w:sz w:val="24"/>
      <w:szCs w:val="24"/>
      <w:lang w:eastAsia="zh-TW"/>
    </w:rPr>
  </w:style>
  <w:style w:type="character" w:customStyle="1" w:styleId="A21">
    <w:name w:val="A21"/>
    <w:uiPriority w:val="99"/>
    <w:rsid w:val="00B34F13"/>
    <w:rPr>
      <w:rFonts w:cs="華康中黑體"/>
      <w:color w:val="221E1F"/>
      <w:sz w:val="32"/>
      <w:szCs w:val="32"/>
    </w:rPr>
  </w:style>
  <w:style w:type="paragraph" w:customStyle="1" w:styleId="Pa6">
    <w:name w:val="Pa6"/>
    <w:basedOn w:val="a"/>
    <w:next w:val="a"/>
    <w:uiPriority w:val="99"/>
    <w:rsid w:val="003C7212"/>
    <w:pPr>
      <w:widowControl w:val="0"/>
      <w:autoSpaceDE w:val="0"/>
      <w:autoSpaceDN w:val="0"/>
      <w:adjustRightInd w:val="0"/>
      <w:spacing w:after="0" w:line="241" w:lineRule="atLeast"/>
      <w:jc w:val="left"/>
    </w:pPr>
    <w:rPr>
      <w:rFonts w:ascii="標楷體"/>
      <w:sz w:val="24"/>
      <w:szCs w:val="24"/>
      <w:lang w:eastAsia="zh-TW"/>
    </w:rPr>
  </w:style>
  <w:style w:type="character" w:customStyle="1" w:styleId="A16">
    <w:name w:val="A16"/>
    <w:uiPriority w:val="99"/>
    <w:rsid w:val="00B62071"/>
    <w:rPr>
      <w:rFonts w:cs="新細明體"/>
      <w:color w:val="221E1F"/>
    </w:rPr>
  </w:style>
  <w:style w:type="character" w:customStyle="1" w:styleId="A17">
    <w:name w:val="A17"/>
    <w:uiPriority w:val="99"/>
    <w:rsid w:val="00823941"/>
    <w:rPr>
      <w:rFonts w:cs="新細明體"/>
      <w:color w:val="221E1F"/>
      <w:sz w:val="23"/>
      <w:szCs w:val="23"/>
    </w:rPr>
  </w:style>
  <w:style w:type="paragraph" w:customStyle="1" w:styleId="Pa5">
    <w:name w:val="Pa5"/>
    <w:basedOn w:val="a"/>
    <w:next w:val="a"/>
    <w:uiPriority w:val="99"/>
    <w:rsid w:val="006D32CC"/>
    <w:pPr>
      <w:widowControl w:val="0"/>
      <w:autoSpaceDE w:val="0"/>
      <w:autoSpaceDN w:val="0"/>
      <w:adjustRightInd w:val="0"/>
      <w:spacing w:after="0" w:line="241" w:lineRule="atLeast"/>
      <w:jc w:val="left"/>
    </w:pPr>
    <w:rPr>
      <w:rFonts w:ascii="新細明體" w:eastAsia="新細明體"/>
      <w:sz w:val="24"/>
      <w:szCs w:val="24"/>
      <w:lang w:eastAsia="zh-TW"/>
    </w:rPr>
  </w:style>
  <w:style w:type="paragraph" w:customStyle="1" w:styleId="Default">
    <w:name w:val="Default"/>
    <w:rsid w:val="008C2A18"/>
    <w:pPr>
      <w:widowControl w:val="0"/>
      <w:autoSpaceDE w:val="0"/>
      <w:autoSpaceDN w:val="0"/>
      <w:adjustRightInd w:val="0"/>
    </w:pPr>
    <w:rPr>
      <w:rFonts w:ascii="王漢宗顏楷體繁" w:eastAsia="王漢宗顏楷體繁" w:cs="王漢宗顏楷體繁"/>
      <w:color w:val="000000"/>
      <w:sz w:val="24"/>
      <w:szCs w:val="24"/>
    </w:rPr>
  </w:style>
  <w:style w:type="character" w:customStyle="1" w:styleId="A00">
    <w:name w:val="A0"/>
    <w:uiPriority w:val="99"/>
    <w:rsid w:val="008C2A18"/>
    <w:rPr>
      <w:rFonts w:cs="王漢宗顏楷體繁"/>
      <w:color w:val="000000"/>
      <w:sz w:val="54"/>
      <w:szCs w:val="54"/>
    </w:rPr>
  </w:style>
  <w:style w:type="character" w:customStyle="1" w:styleId="A15">
    <w:name w:val="A15"/>
    <w:uiPriority w:val="99"/>
    <w:rsid w:val="008B0874"/>
    <w:rPr>
      <w:rFonts w:cs="新細明體"/>
      <w:color w:val="221E1F"/>
    </w:rPr>
  </w:style>
  <w:style w:type="paragraph" w:customStyle="1" w:styleId="Pa21">
    <w:name w:val="Pa21"/>
    <w:basedOn w:val="Default"/>
    <w:next w:val="Default"/>
    <w:uiPriority w:val="99"/>
    <w:rsid w:val="00611F3C"/>
    <w:pPr>
      <w:spacing w:line="241" w:lineRule="atLeast"/>
    </w:pPr>
    <w:rPr>
      <w:rFonts w:ascii="新細明體" w:eastAsia="新細明體" w:cs="Times New Roman"/>
      <w:color w:val="auto"/>
    </w:rPr>
  </w:style>
  <w:style w:type="character" w:customStyle="1" w:styleId="A20">
    <w:name w:val="A20"/>
    <w:uiPriority w:val="99"/>
    <w:rsid w:val="00611F3C"/>
    <w:rPr>
      <w:rFonts w:cs="新細明體"/>
      <w:color w:val="221E1F"/>
      <w:sz w:val="25"/>
      <w:szCs w:val="25"/>
    </w:rPr>
  </w:style>
  <w:style w:type="character" w:customStyle="1" w:styleId="aff0">
    <w:name w:val="a"/>
    <w:rsid w:val="00E948B9"/>
  </w:style>
  <w:style w:type="character" w:customStyle="1" w:styleId="l8">
    <w:name w:val="l8"/>
    <w:rsid w:val="00543CC1"/>
  </w:style>
  <w:style w:type="character" w:customStyle="1" w:styleId="l7">
    <w:name w:val="l7"/>
    <w:rsid w:val="00543CC1"/>
  </w:style>
  <w:style w:type="character" w:styleId="aff1">
    <w:name w:val="annotation reference"/>
    <w:uiPriority w:val="99"/>
    <w:semiHidden/>
    <w:unhideWhenUsed/>
    <w:rsid w:val="003302A6"/>
    <w:rPr>
      <w:sz w:val="18"/>
      <w:szCs w:val="18"/>
    </w:rPr>
  </w:style>
  <w:style w:type="paragraph" w:styleId="aff2">
    <w:name w:val="annotation text"/>
    <w:basedOn w:val="a"/>
    <w:link w:val="aff3"/>
    <w:uiPriority w:val="99"/>
    <w:semiHidden/>
    <w:unhideWhenUsed/>
    <w:rsid w:val="003302A6"/>
    <w:pPr>
      <w:jc w:val="left"/>
    </w:pPr>
    <w:rPr>
      <w:lang w:val="x-none"/>
    </w:rPr>
  </w:style>
  <w:style w:type="character" w:customStyle="1" w:styleId="aff3">
    <w:name w:val="註解文字 字元"/>
    <w:link w:val="aff2"/>
    <w:uiPriority w:val="99"/>
    <w:semiHidden/>
    <w:rsid w:val="003302A6"/>
    <w:rPr>
      <w:sz w:val="22"/>
      <w:szCs w:val="22"/>
      <w:lang w:eastAsia="ko-KR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3302A6"/>
    <w:rPr>
      <w:b/>
      <w:bCs/>
    </w:rPr>
  </w:style>
  <w:style w:type="character" w:customStyle="1" w:styleId="aff5">
    <w:name w:val="註解主旨 字元"/>
    <w:link w:val="aff4"/>
    <w:uiPriority w:val="99"/>
    <w:semiHidden/>
    <w:rsid w:val="003302A6"/>
    <w:rPr>
      <w:b/>
      <w:bCs/>
      <w:sz w:val="22"/>
      <w:szCs w:val="22"/>
      <w:lang w:eastAsia="ko-KR"/>
    </w:rPr>
  </w:style>
  <w:style w:type="character" w:customStyle="1" w:styleId="l9">
    <w:name w:val="l9"/>
    <w:rsid w:val="00DA6C05"/>
  </w:style>
  <w:style w:type="character" w:customStyle="1" w:styleId="l6">
    <w:name w:val="l6"/>
    <w:rsid w:val="001A2E93"/>
  </w:style>
  <w:style w:type="character" w:customStyle="1" w:styleId="titlecontent">
    <w:name w:val="titlecontent"/>
    <w:basedOn w:val="a0"/>
    <w:rsid w:val="00D83810"/>
  </w:style>
  <w:style w:type="paragraph" w:customStyle="1" w:styleId="Pa4">
    <w:name w:val="Pa4"/>
    <w:basedOn w:val="Default"/>
    <w:next w:val="Default"/>
    <w:uiPriority w:val="99"/>
    <w:rsid w:val="00A1785C"/>
    <w:pPr>
      <w:spacing w:line="241" w:lineRule="atLeast"/>
    </w:pPr>
    <w:rPr>
      <w:rFonts w:ascii="新細明體W.一." w:eastAsia="新細明體W.一." w:cs="Times New Roman"/>
      <w:color w:val="auto"/>
    </w:rPr>
  </w:style>
  <w:style w:type="character" w:customStyle="1" w:styleId="A13">
    <w:name w:val="A13"/>
    <w:uiPriority w:val="99"/>
    <w:rsid w:val="00A1785C"/>
    <w:rPr>
      <w:rFonts w:cs="新細明體"/>
      <w:color w:val="000000"/>
      <w:sz w:val="23"/>
      <w:szCs w:val="23"/>
    </w:rPr>
  </w:style>
  <w:style w:type="character" w:customStyle="1" w:styleId="verse">
    <w:name w:val="verse"/>
    <w:basedOn w:val="a0"/>
    <w:rsid w:val="0023477D"/>
  </w:style>
  <w:style w:type="character" w:customStyle="1" w:styleId="apple-converted-space">
    <w:name w:val="apple-converted-space"/>
    <w:basedOn w:val="a0"/>
    <w:rsid w:val="00C57A82"/>
  </w:style>
  <w:style w:type="paragraph" w:styleId="aff6">
    <w:name w:val="Date"/>
    <w:basedOn w:val="a"/>
    <w:next w:val="a"/>
    <w:link w:val="aff7"/>
    <w:uiPriority w:val="99"/>
    <w:semiHidden/>
    <w:unhideWhenUsed/>
    <w:rsid w:val="003C4948"/>
    <w:pPr>
      <w:jc w:val="right"/>
    </w:pPr>
    <w:rPr>
      <w:lang w:val="x-none"/>
    </w:rPr>
  </w:style>
  <w:style w:type="character" w:customStyle="1" w:styleId="aff7">
    <w:name w:val="日期 字元"/>
    <w:link w:val="aff6"/>
    <w:uiPriority w:val="99"/>
    <w:semiHidden/>
    <w:rsid w:val="003C4948"/>
    <w:rPr>
      <w:sz w:val="22"/>
      <w:szCs w:val="22"/>
      <w:lang w:eastAsia="ko-KR"/>
    </w:rPr>
  </w:style>
  <w:style w:type="character" w:customStyle="1" w:styleId="titlecol">
    <w:name w:val="titlecol"/>
    <w:rsid w:val="00247FF8"/>
  </w:style>
  <w:style w:type="paragraph" w:styleId="aff8">
    <w:name w:val="List"/>
    <w:basedOn w:val="a"/>
    <w:uiPriority w:val="99"/>
    <w:unhideWhenUsed/>
    <w:rsid w:val="002C3F89"/>
    <w:pPr>
      <w:ind w:leftChars="200" w:left="100" w:hangingChars="200" w:hanging="200"/>
      <w:contextualSpacing/>
    </w:pPr>
  </w:style>
  <w:style w:type="paragraph" w:styleId="aff9">
    <w:name w:val="Body Text"/>
    <w:basedOn w:val="a"/>
    <w:link w:val="affa"/>
    <w:uiPriority w:val="99"/>
    <w:unhideWhenUsed/>
    <w:rsid w:val="002C3F89"/>
  </w:style>
  <w:style w:type="character" w:customStyle="1" w:styleId="affa">
    <w:name w:val="本文 字元"/>
    <w:link w:val="aff9"/>
    <w:uiPriority w:val="99"/>
    <w:rsid w:val="002C3F89"/>
    <w:rPr>
      <w:sz w:val="22"/>
      <w:szCs w:val="22"/>
      <w:lang w:eastAsia="ko-KR"/>
    </w:rPr>
  </w:style>
  <w:style w:type="paragraph" w:styleId="affb">
    <w:name w:val="Body Text Indent"/>
    <w:basedOn w:val="a"/>
    <w:link w:val="affc"/>
    <w:uiPriority w:val="99"/>
    <w:unhideWhenUsed/>
    <w:rsid w:val="002C3F89"/>
    <w:pPr>
      <w:ind w:leftChars="200" w:left="480"/>
    </w:pPr>
  </w:style>
  <w:style w:type="character" w:customStyle="1" w:styleId="affc">
    <w:name w:val="本文縮排 字元"/>
    <w:link w:val="affb"/>
    <w:uiPriority w:val="99"/>
    <w:rsid w:val="002C3F89"/>
    <w:rPr>
      <w:sz w:val="22"/>
      <w:szCs w:val="22"/>
      <w:lang w:eastAsia="ko-KR"/>
    </w:rPr>
  </w:style>
  <w:style w:type="paragraph" w:customStyle="1" w:styleId="cdt4ke">
    <w:name w:val="cdt4ke"/>
    <w:basedOn w:val="a"/>
    <w:rsid w:val="00317999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customStyle="1" w:styleId="A80">
    <w:name w:val="A8"/>
    <w:uiPriority w:val="99"/>
    <w:rsid w:val="00FE28B1"/>
    <w:rPr>
      <w:rFonts w:cs="DFHeiMedium-B5"/>
      <w:color w:val="000000"/>
      <w:sz w:val="27"/>
      <w:szCs w:val="27"/>
    </w:rPr>
  </w:style>
  <w:style w:type="paragraph" w:customStyle="1" w:styleId="Pa17">
    <w:name w:val="Pa17"/>
    <w:basedOn w:val="Default"/>
    <w:next w:val="Default"/>
    <w:uiPriority w:val="99"/>
    <w:rsid w:val="00532DE7"/>
    <w:pPr>
      <w:spacing w:line="241" w:lineRule="atLeast"/>
    </w:pPr>
    <w:rPr>
      <w:rFonts w:ascii="新細明體" w:eastAsia="新細明體" w:cs="Times New Roman"/>
      <w:color w:val="auto"/>
    </w:rPr>
  </w:style>
  <w:style w:type="paragraph" w:styleId="21">
    <w:name w:val="List 2"/>
    <w:basedOn w:val="a"/>
    <w:uiPriority w:val="99"/>
    <w:unhideWhenUsed/>
    <w:rsid w:val="00F542EF"/>
    <w:pPr>
      <w:ind w:leftChars="400" w:left="100" w:hangingChars="200" w:hanging="200"/>
      <w:contextualSpacing/>
    </w:pPr>
  </w:style>
  <w:style w:type="paragraph" w:styleId="22">
    <w:name w:val="Body Text First Indent 2"/>
    <w:basedOn w:val="affb"/>
    <w:link w:val="23"/>
    <w:uiPriority w:val="99"/>
    <w:unhideWhenUsed/>
    <w:rsid w:val="00F542EF"/>
    <w:pPr>
      <w:ind w:firstLineChars="100" w:firstLine="210"/>
    </w:pPr>
  </w:style>
  <w:style w:type="character" w:customStyle="1" w:styleId="23">
    <w:name w:val="本文第一層縮排 2 字元"/>
    <w:basedOn w:val="affc"/>
    <w:link w:val="22"/>
    <w:uiPriority w:val="99"/>
    <w:rsid w:val="00F542EF"/>
    <w:rPr>
      <w:sz w:val="22"/>
      <w:szCs w:val="22"/>
      <w:lang w:eastAsia="ko-KR"/>
    </w:rPr>
  </w:style>
  <w:style w:type="paragraph" w:styleId="affd">
    <w:name w:val="footnote text"/>
    <w:basedOn w:val="a"/>
    <w:link w:val="affe"/>
    <w:uiPriority w:val="99"/>
    <w:semiHidden/>
    <w:unhideWhenUsed/>
    <w:rsid w:val="00F542EF"/>
    <w:pPr>
      <w:snapToGrid w:val="0"/>
      <w:jc w:val="left"/>
    </w:pPr>
    <w:rPr>
      <w:sz w:val="20"/>
      <w:szCs w:val="20"/>
    </w:rPr>
  </w:style>
  <w:style w:type="character" w:customStyle="1" w:styleId="affe">
    <w:name w:val="註腳文字 字元"/>
    <w:link w:val="affd"/>
    <w:uiPriority w:val="99"/>
    <w:semiHidden/>
    <w:rsid w:val="00F542EF"/>
    <w:rPr>
      <w:lang w:eastAsia="ko-KR"/>
    </w:rPr>
  </w:style>
  <w:style w:type="character" w:styleId="afff">
    <w:name w:val="footnote reference"/>
    <w:uiPriority w:val="99"/>
    <w:semiHidden/>
    <w:unhideWhenUsed/>
    <w:rsid w:val="00F542EF"/>
    <w:rPr>
      <w:vertAlign w:val="superscript"/>
    </w:rPr>
  </w:style>
  <w:style w:type="character" w:styleId="afff0">
    <w:name w:val="Unresolved Mention"/>
    <w:uiPriority w:val="99"/>
    <w:semiHidden/>
    <w:unhideWhenUsed/>
    <w:rsid w:val="00386F4A"/>
    <w:rPr>
      <w:color w:val="605E5C"/>
      <w:shd w:val="clear" w:color="auto" w:fill="E1DFDD"/>
    </w:rPr>
  </w:style>
  <w:style w:type="character" w:customStyle="1" w:styleId="c9dxtc">
    <w:name w:val="c9dxtc"/>
    <w:rsid w:val="00620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1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47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05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8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07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75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4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4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38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0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02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7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7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6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82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40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4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3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1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23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47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66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82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15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6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88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7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14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1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46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0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forms.gle/iAWCNsPPtktrux4m6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khyp402-ops.github.io/familybiblereading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reurl.cc/DY686N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reurl.cc/eV4N7R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\AppData\Roaming\Microsoft\Templates\BlackTieNewsletter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4B6F9D4-66B6-441F-A48E-7A62FEC229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A327E3-C6E9-42FF-BF84-23FEBC74C6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BlackTieNewsletter.dotx</Template>
  <TotalTime>10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&lt;[本文標題]&gt; </vt:lpstr>
      <vt:lpstr>&lt;[本文標題]&gt;</vt:lpstr>
    </vt:vector>
  </TitlesOfParts>
  <Company>Home</Company>
  <LinksUpToDate>false</LinksUpToDate>
  <CharactersWithSpaces>1882</CharactersWithSpaces>
  <SharedDoc>false</SharedDoc>
  <HLinks>
    <vt:vector size="12" baseType="variant">
      <vt:variant>
        <vt:i4>2949247</vt:i4>
      </vt:variant>
      <vt:variant>
        <vt:i4>3</vt:i4>
      </vt:variant>
      <vt:variant>
        <vt:i4>0</vt:i4>
      </vt:variant>
      <vt:variant>
        <vt:i4>5</vt:i4>
      </vt:variant>
      <vt:variant>
        <vt:lpwstr>https://reurl.cc/eV4N7R</vt:lpwstr>
      </vt:variant>
      <vt:variant>
        <vt:lpwstr/>
      </vt:variant>
      <vt:variant>
        <vt:i4>3080230</vt:i4>
      </vt:variant>
      <vt:variant>
        <vt:i4>0</vt:i4>
      </vt:variant>
      <vt:variant>
        <vt:i4>0</vt:i4>
      </vt:variant>
      <vt:variant>
        <vt:i4>5</vt:i4>
      </vt:variant>
      <vt:variant>
        <vt:lpwstr>https://reurl.cc/DY686N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</dc:creator>
  <cp:keywords/>
  <cp:lastModifiedBy>yaohui_wang-王耀輝</cp:lastModifiedBy>
  <cp:revision>15</cp:revision>
  <cp:lastPrinted>2026-04-04T02:12:00Z</cp:lastPrinted>
  <dcterms:created xsi:type="dcterms:W3CDTF">2026-08-02T00:38:00Z</dcterms:created>
  <dcterms:modified xsi:type="dcterms:W3CDTF">2026-08-04T07:55:00Z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TC018408449991</vt:lpwstr>
  </property>
</Properties>
</file>